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47DB4" w14:textId="5C0FDE4A" w:rsidR="00207A43" w:rsidRDefault="00481BC8" w:rsidP="00207A43">
      <w:pPr>
        <w:jc w:val="center"/>
        <w:rPr>
          <w:rFonts w:ascii="Book Antiqua" w:hAnsi="Book Antiqua"/>
          <w:b/>
          <w:sz w:val="52"/>
          <w:szCs w:val="52"/>
        </w:rPr>
      </w:pPr>
      <w:r w:rsidRPr="00F53A6A">
        <w:rPr>
          <w:rFonts w:ascii="IBM Plex Arabic" w:hAnsi="IBM Plex Arabic" w:cs="IBM Plex Arabic"/>
          <w:b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2091BCAB" wp14:editId="0A016404">
            <wp:simplePos x="0" y="0"/>
            <wp:positionH relativeFrom="column">
              <wp:posOffset>0</wp:posOffset>
            </wp:positionH>
            <wp:positionV relativeFrom="paragraph">
              <wp:posOffset>-210477</wp:posOffset>
            </wp:positionV>
            <wp:extent cx="2329682" cy="2136533"/>
            <wp:effectExtent l="0" t="0" r="0" b="0"/>
            <wp:wrapNone/>
            <wp:docPr id="588146244" name="Picture 4" descr="A black background with white text and blue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8B14B8-5B3F-2300-B233-A5EBA637F4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black background with white text and blue dots&#10;&#10;Description automatically generated">
                      <a:extLst>
                        <a:ext uri="{FF2B5EF4-FFF2-40B4-BE49-F238E27FC236}">
                          <a16:creationId xmlns:a16="http://schemas.microsoft.com/office/drawing/2014/main" id="{E88B14B8-5B3F-2300-B233-A5EBA637F4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682" cy="2136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952D9" w14:textId="63C36D3C" w:rsidR="00207A43" w:rsidRDefault="00207A43" w:rsidP="00207A43">
      <w:pPr>
        <w:jc w:val="center"/>
        <w:rPr>
          <w:rFonts w:ascii="Book Antiqua" w:hAnsi="Book Antiqua"/>
          <w:b/>
          <w:sz w:val="52"/>
          <w:szCs w:val="52"/>
        </w:rPr>
      </w:pPr>
    </w:p>
    <w:p w14:paraId="4270721E" w14:textId="0BABE228" w:rsidR="00207A43" w:rsidRDefault="00207A43" w:rsidP="00207A43">
      <w:pPr>
        <w:jc w:val="center"/>
        <w:rPr>
          <w:rFonts w:ascii="Book Antiqua" w:hAnsi="Book Antiqua"/>
          <w:b/>
          <w:sz w:val="52"/>
          <w:szCs w:val="52"/>
        </w:rPr>
      </w:pPr>
    </w:p>
    <w:p w14:paraId="3E83EF25" w14:textId="77777777" w:rsidR="00207A43" w:rsidRDefault="00207A43" w:rsidP="00207A43">
      <w:pPr>
        <w:jc w:val="center"/>
        <w:rPr>
          <w:rFonts w:ascii="Book Antiqua" w:hAnsi="Book Antiqua"/>
          <w:b/>
          <w:sz w:val="52"/>
          <w:szCs w:val="52"/>
        </w:rPr>
      </w:pPr>
    </w:p>
    <w:p w14:paraId="65DC7B75" w14:textId="6ED6B8FF" w:rsidR="00207A43" w:rsidRPr="00B662B8" w:rsidRDefault="00207A43" w:rsidP="00207A43">
      <w:pPr>
        <w:jc w:val="center"/>
        <w:rPr>
          <w:rFonts w:ascii="Book Antiqua" w:hAnsi="Book Antiqua"/>
          <w:b/>
          <w:sz w:val="52"/>
          <w:szCs w:val="52"/>
        </w:rPr>
      </w:pPr>
      <w:r w:rsidRPr="00B662B8">
        <w:rPr>
          <w:rFonts w:ascii="Book Antiqua" w:hAnsi="Book Antiqua"/>
          <w:b/>
          <w:sz w:val="52"/>
          <w:szCs w:val="52"/>
        </w:rPr>
        <w:t xml:space="preserve">LAB: </w:t>
      </w:r>
    </w:p>
    <w:p w14:paraId="625CF45A" w14:textId="7E91088B" w:rsidR="00207A43" w:rsidRDefault="00481BC8" w:rsidP="00207A43">
      <w:pPr>
        <w:jc w:val="center"/>
        <w:rPr>
          <w:rFonts w:ascii="Book Antiqua" w:hAnsi="Book Antiqua"/>
          <w:b/>
          <w:sz w:val="52"/>
          <w:szCs w:val="52"/>
        </w:rPr>
      </w:pPr>
      <w:r w:rsidRPr="0079024D">
        <w:rPr>
          <w:rFonts w:ascii="Book Antiqua" w:hAnsi="Book Antiqua"/>
          <w:b/>
          <w:sz w:val="52"/>
          <w:szCs w:val="52"/>
        </w:rPr>
        <w:t>Z/OSMF – CHOOSE YOUR OWN TOPIC</w:t>
      </w:r>
    </w:p>
    <w:p w14:paraId="490F3F68" w14:textId="77777777" w:rsidR="00481BC8" w:rsidRDefault="00481BC8" w:rsidP="00207A43">
      <w:pPr>
        <w:jc w:val="center"/>
        <w:rPr>
          <w:rFonts w:ascii="Book Antiqua" w:hAnsi="Book Antiqua"/>
          <w:b/>
          <w:sz w:val="52"/>
          <w:szCs w:val="52"/>
        </w:rPr>
      </w:pPr>
    </w:p>
    <w:p w14:paraId="2FEB4DBF" w14:textId="77777777" w:rsidR="00481BC8" w:rsidRPr="00481BC8" w:rsidRDefault="00481BC8" w:rsidP="00481BC8">
      <w:pPr>
        <w:jc w:val="center"/>
        <w:rPr>
          <w:rFonts w:ascii="Book Antiqua" w:hAnsi="Book Antiqua"/>
          <w:b/>
          <w:sz w:val="48"/>
          <w:szCs w:val="48"/>
        </w:rPr>
      </w:pPr>
      <w:r w:rsidRPr="00481BC8">
        <w:rPr>
          <w:rFonts w:ascii="Book Antiqua" w:hAnsi="Book Antiqua"/>
          <w:b/>
          <w:sz w:val="48"/>
          <w:szCs w:val="48"/>
        </w:rPr>
        <w:t xml:space="preserve">Getting started with </w:t>
      </w:r>
    </w:p>
    <w:p w14:paraId="23170B19" w14:textId="4F986174" w:rsidR="00207A43" w:rsidRPr="00481BC8" w:rsidRDefault="00481BC8" w:rsidP="00481BC8">
      <w:pPr>
        <w:jc w:val="center"/>
        <w:rPr>
          <w:rFonts w:ascii="Book Antiqua" w:hAnsi="Book Antiqua"/>
          <w:b/>
          <w:sz w:val="48"/>
          <w:szCs w:val="48"/>
        </w:rPr>
      </w:pPr>
      <w:r w:rsidRPr="00481BC8">
        <w:rPr>
          <w:rFonts w:ascii="Book Antiqua" w:hAnsi="Book Antiqua"/>
          <w:b/>
          <w:sz w:val="48"/>
          <w:szCs w:val="48"/>
        </w:rPr>
        <w:t>IBM SMF Explorer</w:t>
      </w:r>
      <w:r w:rsidR="00207A43" w:rsidRPr="00B662B8">
        <w:rPr>
          <w:rFonts w:ascii="Book Antiqua" w:hAnsi="Book Antiqua"/>
          <w:b/>
          <w:sz w:val="52"/>
          <w:szCs w:val="52"/>
        </w:rPr>
        <w:br/>
      </w:r>
    </w:p>
    <w:p w14:paraId="46117A53" w14:textId="77777777" w:rsidR="00207A43" w:rsidRPr="00B662B8" w:rsidRDefault="00207A43" w:rsidP="00207A43">
      <w:pPr>
        <w:jc w:val="center"/>
        <w:rPr>
          <w:rFonts w:ascii="Book Antiqua" w:hAnsi="Book Antiqua"/>
          <w:b/>
          <w:sz w:val="40"/>
          <w:szCs w:val="40"/>
        </w:rPr>
      </w:pPr>
    </w:p>
    <w:p w14:paraId="278E9D7E" w14:textId="5B35F4A6" w:rsidR="00207A43" w:rsidRPr="00481BC8" w:rsidRDefault="00481BC8" w:rsidP="00207A43">
      <w:pPr>
        <w:jc w:val="center"/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>Alexander Giemsa</w:t>
      </w:r>
    </w:p>
    <w:p w14:paraId="253CAE5C" w14:textId="77777777" w:rsidR="00207A43" w:rsidRPr="00DA4559" w:rsidRDefault="00207A43" w:rsidP="00207A43">
      <w:pPr>
        <w:jc w:val="center"/>
        <w:rPr>
          <w:rFonts w:ascii="Book Antiqua" w:hAnsi="Book Antiqua"/>
          <w:sz w:val="40"/>
          <w:szCs w:val="40"/>
        </w:rPr>
      </w:pPr>
      <w:r w:rsidRPr="00DA4559">
        <w:rPr>
          <w:rFonts w:ascii="Book Antiqua" w:hAnsi="Book Antiqua"/>
          <w:sz w:val="40"/>
          <w:szCs w:val="40"/>
        </w:rPr>
        <w:t>IBM Corporation</w:t>
      </w:r>
    </w:p>
    <w:p w14:paraId="23F9D31E" w14:textId="77777777" w:rsidR="00207A43" w:rsidRPr="00DA4559" w:rsidRDefault="00207A43" w:rsidP="00207A43">
      <w:pPr>
        <w:jc w:val="center"/>
        <w:rPr>
          <w:rFonts w:ascii="Book Antiqua" w:hAnsi="Book Antiqua"/>
          <w:sz w:val="32"/>
          <w:szCs w:val="32"/>
        </w:rPr>
      </w:pPr>
    </w:p>
    <w:p w14:paraId="5C6EC7F7" w14:textId="206C5BB2" w:rsidR="00481BC8" w:rsidRDefault="00481BC8" w:rsidP="00481BC8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hyperlink r:id="rId9" w:history="1">
        <w:r w:rsidRPr="00694287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Alexander.giemsa@ibm.com</w:t>
        </w:r>
      </w:hyperlink>
    </w:p>
    <w:p w14:paraId="61F0C5E6" w14:textId="77777777" w:rsidR="00481BC8" w:rsidRPr="00481BC8" w:rsidRDefault="00481BC8" w:rsidP="00481BC8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14:paraId="1FD5AE72" w14:textId="77777777" w:rsidR="00207A43" w:rsidRPr="00DA4559" w:rsidRDefault="00207A43" w:rsidP="00207A43"/>
    <w:p w14:paraId="5865D058" w14:textId="77777777" w:rsidR="00FD6DF0" w:rsidRDefault="00FD6DF0" w:rsidP="00C8141B"/>
    <w:p w14:paraId="16D5B6B8" w14:textId="77777777" w:rsidR="00C8141B" w:rsidRDefault="00C8141B" w:rsidP="00C8141B"/>
    <w:p w14:paraId="72624E4B" w14:textId="40629446" w:rsidR="00C8141B" w:rsidRDefault="00C8141B" w:rsidP="00C8141B">
      <w:r>
        <w:tab/>
      </w:r>
    </w:p>
    <w:p w14:paraId="28EF85B5" w14:textId="77777777" w:rsidR="00C8141B" w:rsidRDefault="00C8141B" w:rsidP="00C8141B"/>
    <w:p w14:paraId="1983D60D" w14:textId="77777777" w:rsidR="00C8141B" w:rsidRDefault="00C8141B" w:rsidP="00C8141B"/>
    <w:p w14:paraId="26B0A5FD" w14:textId="77777777" w:rsidR="00C8141B" w:rsidRDefault="00C8141B" w:rsidP="00C8141B"/>
    <w:p w14:paraId="0B609443" w14:textId="77777777" w:rsidR="00CB3F52" w:rsidRPr="00B662B8" w:rsidRDefault="00CB3F52" w:rsidP="00CB3F52">
      <w:pPr>
        <w:pStyle w:val="Heading1"/>
      </w:pPr>
      <w:bookmarkStart w:id="0" w:name="_Toc142578104"/>
      <w:r w:rsidRPr="00B662B8">
        <w:lastRenderedPageBreak/>
        <w:t>Introduction</w:t>
      </w:r>
      <w:bookmarkEnd w:id="0"/>
    </w:p>
    <w:p w14:paraId="13247FDF" w14:textId="77777777" w:rsidR="00CB3F52" w:rsidRDefault="00CB3F52" w:rsidP="00CB3F52">
      <w:r w:rsidRPr="00056793">
        <w:t xml:space="preserve">IBM® SMF Explorer is a Python library that simplifies the accessing and processing of SMF data. SMF Explorer can be used in a </w:t>
      </w:r>
      <w:proofErr w:type="spellStart"/>
      <w:r w:rsidRPr="00056793">
        <w:t>Jupyter</w:t>
      </w:r>
      <w:proofErr w:type="spellEnd"/>
      <w:r w:rsidRPr="00056793">
        <w:t xml:space="preserve"> Lab environment. </w:t>
      </w:r>
    </w:p>
    <w:p w14:paraId="7A4A43F5" w14:textId="2C3AB619" w:rsidR="00CB3F52" w:rsidRDefault="00CB3F52" w:rsidP="00CB3F52">
      <w:pPr>
        <w:spacing w:before="100" w:beforeAutospacing="1" w:after="100" w:afterAutospacing="1"/>
      </w:pPr>
      <w:r>
        <w:t xml:space="preserve">Usually, you install IBM SMF Explorer on your workstation or on a separate server on top of the Python server. To simplify this lab, we created a Docker image that can be started on Linux on Z or </w:t>
      </w:r>
      <w:proofErr w:type="spellStart"/>
      <w:r>
        <w:t>zCX</w:t>
      </w:r>
      <w:proofErr w:type="spellEnd"/>
      <w:r>
        <w:t xml:space="preserve"> environment. For this lab, we are using a </w:t>
      </w:r>
      <w:proofErr w:type="spellStart"/>
      <w:r>
        <w:t>zCX</w:t>
      </w:r>
      <w:proofErr w:type="spellEnd"/>
      <w:r>
        <w:t xml:space="preserve"> instance started on SHARE LPAR. That way, instead of installing and starting SMF Explorer on your workstation, </w:t>
      </w:r>
      <w:r w:rsidR="00A13A1B">
        <w:t>we</w:t>
      </w:r>
      <w:r>
        <w:t xml:space="preserve"> will start your own SMF Explorer Docker container on </w:t>
      </w:r>
      <w:proofErr w:type="spellStart"/>
      <w:r>
        <w:t>zCX</w:t>
      </w:r>
      <w:proofErr w:type="spellEnd"/>
      <w:r>
        <w:t xml:space="preserve"> running on z/OS.</w:t>
      </w:r>
    </w:p>
    <w:p w14:paraId="6375EBFB" w14:textId="77777777" w:rsidR="00C74112" w:rsidRPr="00B662B8" w:rsidRDefault="00C74112" w:rsidP="00CB3F52">
      <w:pPr>
        <w:spacing w:before="100" w:beforeAutospacing="1" w:after="100" w:afterAutospacing="1"/>
        <w:rPr>
          <w:lang w:eastAsia="en-GB"/>
        </w:rPr>
      </w:pPr>
    </w:p>
    <w:p w14:paraId="68D560AA" w14:textId="656F35B5" w:rsidR="008716D3" w:rsidRDefault="008716D3" w:rsidP="001F09FB">
      <w:pPr>
        <w:pStyle w:val="Heading1"/>
      </w:pPr>
      <w:bookmarkStart w:id="1" w:name="_Toc518364183"/>
      <w:bookmarkStart w:id="2" w:name="_Toc518366752"/>
      <w:bookmarkStart w:id="3" w:name="_Toc52790775"/>
      <w:bookmarkStart w:id="4" w:name="_Toc142578105"/>
      <w:r>
        <w:t>Introduction Notebook – Performance Analysis</w:t>
      </w:r>
    </w:p>
    <w:p w14:paraId="3138E915" w14:textId="1AC92E02" w:rsidR="008716D3" w:rsidRDefault="00566927" w:rsidP="00FE58E3">
      <w:pPr>
        <w:pStyle w:val="ListParagraph"/>
        <w:numPr>
          <w:ilvl w:val="0"/>
          <w:numId w:val="45"/>
        </w:numPr>
      </w:pPr>
      <w:r>
        <w:t xml:space="preserve">Normally, you need to start the </w:t>
      </w:r>
      <w:proofErr w:type="spellStart"/>
      <w:r w:rsidR="00B20FEF">
        <w:t>Jupyter</w:t>
      </w:r>
      <w:proofErr w:type="spellEnd"/>
      <w:r w:rsidR="00B20FEF">
        <w:t xml:space="preserve"> Lab session from the command line. </w:t>
      </w:r>
      <w:r w:rsidR="000641A1">
        <w:t xml:space="preserve">For the sake of time, the session is started for you in advance. </w:t>
      </w:r>
      <w:r w:rsidR="00286746">
        <w:t xml:space="preserve">You will get the link to the </w:t>
      </w:r>
      <w:proofErr w:type="spellStart"/>
      <w:r w:rsidR="00286746">
        <w:t>Jupyter</w:t>
      </w:r>
      <w:proofErr w:type="spellEnd"/>
      <w:r w:rsidR="00286746">
        <w:t xml:space="preserve"> Lab from the </w:t>
      </w:r>
      <w:r w:rsidR="00A13A1B">
        <w:t>instructor</w:t>
      </w:r>
      <w:r w:rsidR="00286746">
        <w:t>.</w:t>
      </w:r>
      <w:r>
        <w:t xml:space="preserve"> </w:t>
      </w:r>
      <w:r w:rsidRPr="00566927">
        <w:t xml:space="preserve">Copy the URL, open the browser (for example Firefox) and paste the link that contains the address of your </w:t>
      </w:r>
      <w:proofErr w:type="spellStart"/>
      <w:r w:rsidRPr="00566927">
        <w:t>JupyterLab</w:t>
      </w:r>
      <w:proofErr w:type="spellEnd"/>
      <w:r w:rsidRPr="00566927">
        <w:t xml:space="preserve"> into it:</w:t>
      </w:r>
    </w:p>
    <w:p w14:paraId="0307C48F" w14:textId="5C0C4696" w:rsidR="00B20FEF" w:rsidRDefault="00B20FEF" w:rsidP="008716D3">
      <w:r w:rsidRPr="00AA0BD3">
        <w:rPr>
          <w:noProof/>
          <w:lang w:val="en-GB" w:eastAsia="en-GB"/>
        </w:rPr>
        <w:drawing>
          <wp:inline distT="0" distB="0" distL="0" distR="0" wp14:anchorId="5DFCE1E0" wp14:editId="391EAFC1">
            <wp:extent cx="6492240" cy="1044575"/>
            <wp:effectExtent l="0" t="0" r="3810" b="3175"/>
            <wp:docPr id="1360861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18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D28E" w14:textId="77777777" w:rsidR="00B20FEF" w:rsidRDefault="00B20FEF" w:rsidP="008716D3"/>
    <w:p w14:paraId="776EFACD" w14:textId="7149C8B6" w:rsidR="009804C7" w:rsidRPr="009804C7" w:rsidRDefault="009804C7" w:rsidP="00FE58E3">
      <w:pPr>
        <w:pStyle w:val="ListParagraph"/>
        <w:numPr>
          <w:ilvl w:val="0"/>
          <w:numId w:val="45"/>
        </w:numPr>
      </w:pPr>
      <w:r w:rsidRPr="009804C7">
        <w:t xml:space="preserve">These actions open a </w:t>
      </w:r>
      <w:proofErr w:type="spellStart"/>
      <w:r w:rsidRPr="009804C7">
        <w:t>JupyterLab</w:t>
      </w:r>
      <w:proofErr w:type="spellEnd"/>
      <w:r w:rsidRPr="009804C7">
        <w:t xml:space="preserve"> session in your browser. You can find a folder "Notebooks</w:t>
      </w:r>
      <w:r w:rsidR="00764DA3">
        <w:t>/Scenarios</w:t>
      </w:r>
      <w:r w:rsidRPr="009804C7">
        <w:t xml:space="preserve">" containing the </w:t>
      </w:r>
      <w:proofErr w:type="spellStart"/>
      <w:r w:rsidRPr="009804C7">
        <w:t>Jupyter</w:t>
      </w:r>
      <w:proofErr w:type="spellEnd"/>
      <w:r w:rsidRPr="009804C7">
        <w:t xml:space="preserve"> Notebooks, which are used in this lab. </w:t>
      </w:r>
    </w:p>
    <w:p w14:paraId="0DC0AE88" w14:textId="744BB946" w:rsidR="00566927" w:rsidRDefault="009F751F" w:rsidP="008716D3">
      <w:r w:rsidRPr="00DA4559">
        <w:rPr>
          <w:noProof/>
          <w:lang w:eastAsia="en-GB"/>
        </w:rPr>
        <w:drawing>
          <wp:inline distT="0" distB="0" distL="0" distR="0" wp14:anchorId="180FA752" wp14:editId="2B92B60E">
            <wp:extent cx="3145650" cy="1259306"/>
            <wp:effectExtent l="0" t="0" r="4445" b="0"/>
            <wp:docPr id="579853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32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007" cy="12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A5E4" w14:textId="0312C510" w:rsidR="006D6F98" w:rsidRDefault="006D6F98" w:rsidP="006D6F98">
      <w:pPr>
        <w:pStyle w:val="ListParagraph"/>
        <w:numPr>
          <w:ilvl w:val="0"/>
          <w:numId w:val="45"/>
        </w:numPr>
      </w:pPr>
      <w:r w:rsidRPr="006D6F98">
        <w:t>Double-click on Notebooks folder and then go to Scenarios folder and double-click</w:t>
      </w:r>
      <w:r w:rsidR="00896D83">
        <w:t xml:space="preserve"> </w:t>
      </w:r>
      <w:r w:rsidR="00896D83" w:rsidRPr="00502486">
        <w:rPr>
          <w:i/>
          <w:iCs/>
        </w:rPr>
        <w:t xml:space="preserve">Introduction Notebook - Performance </w:t>
      </w:r>
      <w:proofErr w:type="spellStart"/>
      <w:r w:rsidR="00896D83" w:rsidRPr="00502486">
        <w:rPr>
          <w:i/>
          <w:iCs/>
        </w:rPr>
        <w:t>Analysis.ipynb</w:t>
      </w:r>
      <w:proofErr w:type="spellEnd"/>
      <w:r w:rsidR="00896D83">
        <w:t xml:space="preserve"> to open the Introduction Notebook</w:t>
      </w:r>
      <w:r w:rsidR="00D1004F">
        <w:t xml:space="preserve">. This notebook contains code to fetch SMF data using SMF Explorer, then visualize it for further analysis. You will learn how to create such notebooks </w:t>
      </w:r>
      <w:proofErr w:type="gramStart"/>
      <w:r w:rsidR="00D1004F">
        <w:t>during the course of</w:t>
      </w:r>
      <w:proofErr w:type="gramEnd"/>
      <w:r w:rsidR="00D1004F">
        <w:t xml:space="preserve"> this lab. But first, let’s see how such report notebook looks like.</w:t>
      </w:r>
    </w:p>
    <w:p w14:paraId="531ACA1B" w14:textId="631ECB89" w:rsidR="00502486" w:rsidRDefault="004C197B" w:rsidP="006D6F98">
      <w:pPr>
        <w:pStyle w:val="ListParagraph"/>
        <w:numPr>
          <w:ilvl w:val="0"/>
          <w:numId w:val="45"/>
        </w:numPr>
      </w:pPr>
      <w:r>
        <w:t>To run all cells of the notebook at the same time, click Run &gt; Run all Cells:</w:t>
      </w:r>
    </w:p>
    <w:p w14:paraId="4CA4EF9A" w14:textId="49DEB4C7" w:rsidR="004C197B" w:rsidRDefault="004C197B" w:rsidP="008716D3">
      <w:r w:rsidRPr="004C197B">
        <w:rPr>
          <w:noProof/>
        </w:rPr>
        <w:lastRenderedPageBreak/>
        <mc:AlternateContent>
          <mc:Choice Requires="wpg">
            <w:drawing>
              <wp:inline distT="0" distB="0" distL="0" distR="0" wp14:anchorId="388B1B93" wp14:editId="42DE0F75">
                <wp:extent cx="5250180" cy="2641600"/>
                <wp:effectExtent l="0" t="0" r="7620" b="6350"/>
                <wp:docPr id="6" name="Gruppieren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9FAB0D-D1FE-675A-2C1D-F6A2BDBAB8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180" cy="2641600"/>
                          <a:chOff x="0" y="0"/>
                          <a:chExt cx="5875020" cy="3051810"/>
                        </a:xfrm>
                      </wpg:grpSpPr>
                      <pic:pic xmlns:pic="http://schemas.openxmlformats.org/drawingml/2006/picture">
                        <pic:nvPicPr>
                          <pic:cNvPr id="252770107" name="Grafik 252770107" descr="Ein Bild, das Text, Screenshot, Zahl, Display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B4D423A9-0CE9-2BCF-C15F-EEBC966ED6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020" cy="3051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841966" name="Rechteck 357841966">
                          <a:extLst>
                            <a:ext uri="{FF2B5EF4-FFF2-40B4-BE49-F238E27FC236}">
                              <a16:creationId xmlns:a16="http://schemas.microsoft.com/office/drawing/2014/main" id="{7496EC50-F67B-8EE2-B860-2E225CE6735E}"/>
                            </a:ext>
                          </a:extLst>
                        </wps:cNvPr>
                        <wps:cNvSpPr/>
                        <wps:spPr>
                          <a:xfrm>
                            <a:off x="1656715" y="2428875"/>
                            <a:ext cx="1504950" cy="3378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5350" id="Gruppieren 5" o:spid="_x0000_s1026" style="width:413.4pt;height:208pt;mso-position-horizontal-relative:char;mso-position-vertical-relative:line" coordsize="58750,30518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52770107" o:spid="_x0000_s1027" type="#_x0000_t75" alt="Ein Bild, das Text, Screenshot, Zahl, Display enthält.&#10;&#10;Automatisch generierte Beschreibung" style="position:absolute;width:58750;height:30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">
                  <v:imagedata r:id="rId13" o:title="Ein Bild, das Text, Screenshot, Zahl, Display enthält"/>
                </v:shape>
                <v:rect id="Rechteck 357841966" o:spid="_x0000_s1028" style="position:absolute;left:16567;top:24288;width:15049;height:3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" filled="f" strokecolor="red" strokeweight="1pt"/>
                <w10:anchorlock/>
              </v:group>
            </w:pict>
          </mc:Fallback>
        </mc:AlternateContent>
      </w:r>
    </w:p>
    <w:p w14:paraId="73DEC571" w14:textId="6DDC4607" w:rsidR="00BD6118" w:rsidRDefault="004C197B" w:rsidP="004C197B">
      <w:pPr>
        <w:pStyle w:val="ListParagraph"/>
        <w:numPr>
          <w:ilvl w:val="0"/>
          <w:numId w:val="45"/>
        </w:numPr>
      </w:pPr>
      <w:r>
        <w:t xml:space="preserve">This will </w:t>
      </w:r>
      <w:r w:rsidR="00A13A1B">
        <w:t>open</w:t>
      </w:r>
      <w:r>
        <w:t xml:space="preserve"> a dialog box where you can specify the name of the </w:t>
      </w:r>
      <w:r w:rsidR="00BD6118">
        <w:t xml:space="preserve">SMF </w:t>
      </w:r>
      <w:r>
        <w:t xml:space="preserve">data set to fetch the data from. Enter </w:t>
      </w:r>
      <w:proofErr w:type="gramStart"/>
      <w:r w:rsidR="003A0D5F" w:rsidRPr="003A0D5F">
        <w:rPr>
          <w:i/>
          <w:iCs/>
        </w:rPr>
        <w:t>PMUENCH.SMFDATA.WLMAI.SMF</w:t>
      </w:r>
      <w:proofErr w:type="gramEnd"/>
      <w:r w:rsidR="003A0D5F" w:rsidRPr="003A0D5F">
        <w:rPr>
          <w:i/>
          <w:iCs/>
        </w:rPr>
        <w:t>7X.SHARB</w:t>
      </w:r>
      <w:r w:rsidR="003A0D5F">
        <w:rPr>
          <w:i/>
          <w:iCs/>
        </w:rPr>
        <w:t>{</w:t>
      </w:r>
      <w:r w:rsidR="003A0D5F" w:rsidRPr="003A0D5F">
        <w:rPr>
          <w:i/>
          <w:iCs/>
        </w:rPr>
        <w:t>xx</w:t>
      </w:r>
      <w:r w:rsidR="003A0D5F">
        <w:rPr>
          <w:i/>
          <w:iCs/>
        </w:rPr>
        <w:t xml:space="preserve">} </w:t>
      </w:r>
      <w:r>
        <w:t xml:space="preserve">in the box and press </w:t>
      </w:r>
      <w:proofErr w:type="spellStart"/>
      <w:r w:rsidRPr="004C197B">
        <w:rPr>
          <w:i/>
          <w:iCs/>
        </w:rPr>
        <w:t>Init</w:t>
      </w:r>
      <w:r>
        <w:t>.</w:t>
      </w:r>
      <w:proofErr w:type="spellEnd"/>
    </w:p>
    <w:p w14:paraId="12948B73" w14:textId="3098B836" w:rsidR="004C197B" w:rsidRDefault="00BD6118" w:rsidP="00BD6118">
      <w:pPr>
        <w:pStyle w:val="ListParagraph"/>
        <w:ind w:left="454"/>
      </w:pPr>
      <w:r w:rsidRPr="005222AA">
        <w:rPr>
          <w:b/>
          <w:bCs/>
        </w:rPr>
        <w:t>Note</w:t>
      </w:r>
      <w:r>
        <w:t>:</w:t>
      </w:r>
      <w:r w:rsidR="004C197B">
        <w:t xml:space="preserve"> </w:t>
      </w:r>
      <w:r w:rsidR="003A0D5F" w:rsidRPr="003A0D5F">
        <w:rPr>
          <w:i/>
          <w:iCs/>
        </w:rPr>
        <w:t>xx</w:t>
      </w:r>
      <w:r w:rsidR="003A0D5F">
        <w:rPr>
          <w:i/>
          <w:iCs/>
        </w:rPr>
        <w:t xml:space="preserve"> </w:t>
      </w:r>
      <w:r w:rsidR="003A0D5F">
        <w:t xml:space="preserve">is given to you by the </w:t>
      </w:r>
      <w:r w:rsidR="00A13A1B">
        <w:t>instructor</w:t>
      </w:r>
      <w:r w:rsidR="003A0D5F">
        <w:t>.</w:t>
      </w:r>
    </w:p>
    <w:p w14:paraId="2831F49C" w14:textId="6E4E4710" w:rsidR="004C197B" w:rsidRDefault="00603BC3" w:rsidP="00603BC3">
      <w:pPr>
        <w:pStyle w:val="ListParagraph"/>
        <w:ind w:left="454"/>
      </w:pPr>
      <w:r>
        <w:rPr>
          <w:noProof/>
        </w:rPr>
        <w:drawing>
          <wp:inline distT="0" distB="0" distL="0" distR="0" wp14:anchorId="4C092BFF" wp14:editId="18DF2012">
            <wp:extent cx="5032005" cy="700748"/>
            <wp:effectExtent l="0" t="0" r="0" b="4445"/>
            <wp:docPr id="1716503303" name="Grafik 3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3303" name="Grafik 3" descr="Ein Bild, das Text, Screenshot, Schrift, Reihe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36" cy="7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C2F9" w14:textId="3AD37B1C" w:rsidR="00603BC3" w:rsidRDefault="00603BC3" w:rsidP="005222AA">
      <w:pPr>
        <w:pStyle w:val="ListParagraph"/>
        <w:spacing w:line="360" w:lineRule="auto"/>
        <w:ind w:left="454"/>
      </w:pPr>
      <w:r>
        <w:t>It will then take several minutes for the notebook to</w:t>
      </w:r>
      <w:r w:rsidR="00AF1E2A">
        <w:t xml:space="preserve"> fetch,</w:t>
      </w:r>
      <w:r>
        <w:t xml:space="preserve"> </w:t>
      </w:r>
      <w:proofErr w:type="gramStart"/>
      <w:r>
        <w:t>prepare</w:t>
      </w:r>
      <w:proofErr w:type="gramEnd"/>
      <w:r>
        <w:t xml:space="preserve"> and visualize</w:t>
      </w:r>
      <w:r w:rsidRPr="00603BC3">
        <w:t xml:space="preserve"> </w:t>
      </w:r>
      <w:r>
        <w:t>the data</w:t>
      </w:r>
      <w:r w:rsidR="00A13A1B">
        <w:t>.</w:t>
      </w:r>
    </w:p>
    <w:p w14:paraId="4A53A911" w14:textId="464CD72D" w:rsidR="00103BB9" w:rsidRDefault="005222AA" w:rsidP="005222AA">
      <w:pPr>
        <w:pStyle w:val="ListParagraph"/>
        <w:numPr>
          <w:ilvl w:val="0"/>
          <w:numId w:val="45"/>
        </w:numPr>
        <w:spacing w:line="276" w:lineRule="auto"/>
      </w:pPr>
      <w:r>
        <w:t xml:space="preserve">The first generated graph demonstrates </w:t>
      </w:r>
      <w:r w:rsidR="00695E1F">
        <w:t xml:space="preserve">the percentage </w:t>
      </w:r>
      <w:r w:rsidR="00B66346">
        <w:t>CP utilization over a course of 24 hours. The green line is the percentage CP Utilization</w:t>
      </w:r>
      <w:r w:rsidR="00F210B2">
        <w:t xml:space="preserve">. The red line is the percentage CP Utilization of </w:t>
      </w:r>
      <w:proofErr w:type="spellStart"/>
      <w:r w:rsidR="00F210B2">
        <w:t>zIIP</w:t>
      </w:r>
      <w:proofErr w:type="spellEnd"/>
      <w:r w:rsidR="00F210B2">
        <w:t xml:space="preserve"> eligible workload.</w:t>
      </w:r>
    </w:p>
    <w:p w14:paraId="70C238AA" w14:textId="5188B13F" w:rsidR="00103BB9" w:rsidRDefault="00B66346" w:rsidP="00B66346">
      <w:pPr>
        <w:ind w:firstLine="170"/>
      </w:pPr>
      <w:r>
        <w:rPr>
          <w:noProof/>
        </w:rPr>
        <w:drawing>
          <wp:inline distT="0" distB="0" distL="0" distR="0" wp14:anchorId="04049EFF" wp14:editId="3F5772E2">
            <wp:extent cx="5851038" cy="2817930"/>
            <wp:effectExtent l="0" t="0" r="0" b="1905"/>
            <wp:docPr id="993102390" name="Grafik 2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02390" name="Grafik 2" descr="Ein Bild, das Text, Diagramm, Reihe, Schrif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962" cy="282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3472" w14:textId="6AE7EF6B" w:rsidR="00943916" w:rsidRDefault="00943916" w:rsidP="00943916">
      <w:pPr>
        <w:ind w:left="720"/>
      </w:pPr>
      <w:r>
        <w:t xml:space="preserve">This chart is interactive, which means you can zoom in, zoom out, </w:t>
      </w:r>
      <w:r w:rsidR="00A13A1B">
        <w:t>activate,</w:t>
      </w:r>
      <w:r>
        <w:t xml:space="preserve"> and deactivate chart components to gain insight. You can hover over a specific point in the chart to see the data values at that time point. Let’s try this out!</w:t>
      </w:r>
    </w:p>
    <w:p w14:paraId="31602964" w14:textId="38FE9CC7" w:rsidR="00943916" w:rsidRDefault="00633098" w:rsidP="00943916">
      <w:pPr>
        <w:pStyle w:val="ListParagraph"/>
        <w:numPr>
          <w:ilvl w:val="0"/>
          <w:numId w:val="47"/>
        </w:numPr>
      </w:pPr>
      <w:r>
        <w:lastRenderedPageBreak/>
        <w:t xml:space="preserve">Hover </w:t>
      </w:r>
      <w:r w:rsidR="00047FB0">
        <w:t xml:space="preserve">the mouse </w:t>
      </w:r>
      <w:r>
        <w:t xml:space="preserve">over the </w:t>
      </w:r>
      <w:proofErr w:type="spellStart"/>
      <w:r w:rsidRPr="00047FB0">
        <w:rPr>
          <w:i/>
          <w:iCs/>
        </w:rPr>
        <w:t>utilization_cp</w:t>
      </w:r>
      <w:proofErr w:type="spellEnd"/>
      <w:r w:rsidRPr="00047FB0">
        <w:rPr>
          <w:i/>
          <w:iCs/>
        </w:rPr>
        <w:t xml:space="preserve"> </w:t>
      </w:r>
      <w:r>
        <w:t>line at 11:00 to see the CP utilization at that time point:</w:t>
      </w:r>
    </w:p>
    <w:p w14:paraId="12CD697B" w14:textId="20990351" w:rsidR="00633098" w:rsidRDefault="00633098" w:rsidP="00633098">
      <w:pPr>
        <w:ind w:firstLine="720"/>
      </w:pPr>
      <w:r w:rsidRPr="00633098">
        <w:rPr>
          <w:noProof/>
        </w:rPr>
        <w:drawing>
          <wp:inline distT="0" distB="0" distL="0" distR="0" wp14:anchorId="10B88484" wp14:editId="79227B7C">
            <wp:extent cx="6492240" cy="1753231"/>
            <wp:effectExtent l="0" t="0" r="3810" b="0"/>
            <wp:docPr id="854177519" name="Grafik 1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77519" name="Grafik 1" descr="Ein Bild, das Text, Reihe, Diagramm, Screenshot enthält.&#10;&#10;Automatisch generierte Beschreibung"/>
                    <pic:cNvPicPr/>
                  </pic:nvPicPr>
                  <pic:blipFill rotWithShape="1">
                    <a:blip r:embed="rId16"/>
                    <a:srcRect t="1884"/>
                    <a:stretch/>
                  </pic:blipFill>
                  <pic:spPr bwMode="auto">
                    <a:xfrm>
                      <a:off x="0" y="0"/>
                      <a:ext cx="6492240" cy="175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7A267" w14:textId="28A16E82" w:rsidR="00633098" w:rsidRDefault="002509AA" w:rsidP="00943916">
      <w:pPr>
        <w:pStyle w:val="ListParagraph"/>
        <w:numPr>
          <w:ilvl w:val="0"/>
          <w:numId w:val="47"/>
        </w:numPr>
      </w:pPr>
      <w:r>
        <w:t>Use the mouse to drag the area between 09:00 and 12:00 for a closer view of the chart:</w:t>
      </w:r>
    </w:p>
    <w:p w14:paraId="262778B7" w14:textId="7CD714C5" w:rsidR="002509AA" w:rsidRDefault="002509AA" w:rsidP="002509AA">
      <w:pPr>
        <w:ind w:firstLine="720"/>
      </w:pPr>
      <w:r>
        <w:rPr>
          <w:noProof/>
        </w:rPr>
        <w:drawing>
          <wp:inline distT="0" distB="0" distL="0" distR="0" wp14:anchorId="3DBE974A" wp14:editId="3EF104F1">
            <wp:extent cx="6024942" cy="1605196"/>
            <wp:effectExtent l="0" t="0" r="0" b="0"/>
            <wp:docPr id="1176927510" name="Grafik 3" descr="Ein Bild, das Reihe, Diagramm, Steigung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27510" name="Grafik 3" descr="Ein Bild, das Reihe, Diagramm, Steigung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44" cy="160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10D6" w14:textId="5ED8DCBF" w:rsidR="002509AA" w:rsidRDefault="008D5E49" w:rsidP="00943916">
      <w:pPr>
        <w:pStyle w:val="ListParagraph"/>
        <w:numPr>
          <w:ilvl w:val="0"/>
          <w:numId w:val="47"/>
        </w:numPr>
      </w:pPr>
      <w:r>
        <w:t>Reset the chart by double clicking anywhere in the chart</w:t>
      </w:r>
      <w:r w:rsidR="00A13A1B">
        <w:t>:</w:t>
      </w:r>
    </w:p>
    <w:p w14:paraId="4EED4D5D" w14:textId="6E1176F1" w:rsidR="007E6336" w:rsidRDefault="007E6336" w:rsidP="007E6336">
      <w:pPr>
        <w:pStyle w:val="ListParagraph"/>
      </w:pPr>
      <w:r>
        <w:rPr>
          <w:noProof/>
        </w:rPr>
        <w:drawing>
          <wp:inline distT="0" distB="0" distL="0" distR="0" wp14:anchorId="57AE91C6" wp14:editId="1B9C80E8">
            <wp:extent cx="6485255" cy="1727835"/>
            <wp:effectExtent l="0" t="0" r="0" b="5715"/>
            <wp:docPr id="1720597650" name="Grafik 4" descr="Ein Bild, das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7650" name="Grafik 4" descr="Ein Bild, das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DFEF" w14:textId="60C9F4EE" w:rsidR="008D5E49" w:rsidRDefault="008D5E49" w:rsidP="00943916">
      <w:pPr>
        <w:pStyle w:val="ListParagraph"/>
        <w:numPr>
          <w:ilvl w:val="0"/>
          <w:numId w:val="47"/>
        </w:numPr>
      </w:pPr>
      <w:r>
        <w:t>You can deactiv</w:t>
      </w:r>
      <w:r w:rsidR="00FE16ED">
        <w:t xml:space="preserve">ate </w:t>
      </w:r>
      <w:r w:rsidR="007E6336">
        <w:t xml:space="preserve">a line in the graph by clicking on the name of the line in the legend. For example, </w:t>
      </w:r>
      <w:r w:rsidR="0020174A">
        <w:t xml:space="preserve">click on </w:t>
      </w:r>
      <w:proofErr w:type="spellStart"/>
      <w:r w:rsidR="0020174A" w:rsidRPr="0020174A">
        <w:rPr>
          <w:i/>
          <w:iCs/>
        </w:rPr>
        <w:t>utilization_ziip_on_cp</w:t>
      </w:r>
      <w:proofErr w:type="spellEnd"/>
      <w:r w:rsidR="0020174A">
        <w:t xml:space="preserve"> to hide this line from the graph. Then click on it again to show the line:</w:t>
      </w:r>
    </w:p>
    <w:p w14:paraId="56A67522" w14:textId="66EA659D" w:rsidR="00B66346" w:rsidRDefault="00633098" w:rsidP="0020174A">
      <w:pPr>
        <w:ind w:left="720"/>
      </w:pPr>
      <w:r>
        <w:lastRenderedPageBreak/>
        <w:t xml:space="preserve"> </w:t>
      </w:r>
      <w:r w:rsidR="00DF4669" w:rsidRPr="00DF4669">
        <w:rPr>
          <w:noProof/>
        </w:rPr>
        <mc:AlternateContent>
          <mc:Choice Requires="wpg">
            <w:drawing>
              <wp:inline distT="0" distB="0" distL="0" distR="0" wp14:anchorId="4949358A" wp14:editId="5E310039">
                <wp:extent cx="6485255" cy="1777682"/>
                <wp:effectExtent l="0" t="0" r="0" b="0"/>
                <wp:docPr id="124041621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5255" cy="1777682"/>
                          <a:chOff x="0" y="0"/>
                          <a:chExt cx="6485255" cy="1777682"/>
                        </a:xfrm>
                      </wpg:grpSpPr>
                      <pic:pic xmlns:pic="http://schemas.openxmlformats.org/drawingml/2006/picture">
                        <pic:nvPicPr>
                          <pic:cNvPr id="253226124" name="Grafik 2532261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43"/>
                          <a:stretch/>
                        </pic:blipFill>
                        <pic:spPr bwMode="auto">
                          <a:xfrm>
                            <a:off x="0" y="0"/>
                            <a:ext cx="6485255" cy="1537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4018974" name="Grafik 514018974" descr="Cursor mit einfarbiger Füllu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5786" y="1537017"/>
                            <a:ext cx="240665" cy="240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6567474" name="Rechteck 2146567474"/>
                        <wps:cNvSpPr/>
                        <wps:spPr>
                          <a:xfrm>
                            <a:off x="3276283" y="1326198"/>
                            <a:ext cx="74549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035A68" id="Gruppieren 6" o:spid="_x0000_s1026" style="width:510.65pt;height:139.95pt;mso-position-horizontal-relative:char;mso-position-vertical-relative:line" coordsize="64852,1777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">
                <v:shape id="Grafik 253226124" o:spid="_x0000_s1027" type="#_x0000_t75" style="position:absolute;width:64852;height:15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">
                  <v:imagedata r:id="rId22" o:title="" croptop="7237f"/>
                </v:shape>
                <v:shape id="Grafik 514018974" o:spid="_x0000_s1028" type="#_x0000_t75" alt="Cursor mit einfarbiger Füllung" style="position:absolute;left:38057;top:15370;width:2407;height:2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">
                  <v:imagedata r:id="rId23" o:title="Cursor mit einfarbiger Füllung"/>
                </v:shape>
                <v:rect id="Rechteck 2146567474" o:spid="_x0000_s1029" style="position:absolute;left:32762;top:13261;width:7455;height:1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" filled="f" strokecolor="red" strokeweight="1pt"/>
                <w10:anchorlock/>
              </v:group>
            </w:pict>
          </mc:Fallback>
        </mc:AlternateContent>
      </w:r>
    </w:p>
    <w:p w14:paraId="43FC7A96" w14:textId="586339E4" w:rsidR="00407CF5" w:rsidRDefault="00407CF5" w:rsidP="00103BB9">
      <w:r>
        <w:t xml:space="preserve">As you may notice, the graph </w:t>
      </w:r>
      <w:r w:rsidR="0056289A">
        <w:t xml:space="preserve">for CP Utilization </w:t>
      </w:r>
      <w:r>
        <w:t xml:space="preserve">demonstrates distinct peaks at time point 05:30, 11:00, 18:30 and 22:00: </w:t>
      </w:r>
    </w:p>
    <w:p w14:paraId="4D5B1AE1" w14:textId="71B0D2C4" w:rsidR="00B71A45" w:rsidRDefault="00B71A45" w:rsidP="00103BB9">
      <w:r w:rsidRPr="00B71A45">
        <w:rPr>
          <w:noProof/>
        </w:rPr>
        <mc:AlternateContent>
          <mc:Choice Requires="wpg">
            <w:drawing>
              <wp:inline distT="0" distB="0" distL="0" distR="0" wp14:anchorId="4055F551" wp14:editId="44A94A40">
                <wp:extent cx="6264860" cy="1777593"/>
                <wp:effectExtent l="0" t="0" r="3175" b="0"/>
                <wp:docPr id="10" name="Gruppieren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F38EFE2-EADE-39E5-14BF-AAAEA4C176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60" cy="1777593"/>
                          <a:chOff x="0" y="0"/>
                          <a:chExt cx="11049000" cy="2946400"/>
                        </a:xfrm>
                      </wpg:grpSpPr>
                      <pic:pic xmlns:pic="http://schemas.openxmlformats.org/drawingml/2006/picture">
                        <pic:nvPicPr>
                          <pic:cNvPr id="1410976242" name="Grafik 1410976242" descr="Ein Bild, das Reihe, Diagramm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4559A7D8-D996-041D-C215-B40D04F805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0" cy="294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515163" name="Rechteck 140515163">
                          <a:extLst>
                            <a:ext uri="{FF2B5EF4-FFF2-40B4-BE49-F238E27FC236}">
                              <a16:creationId xmlns:a16="http://schemas.microsoft.com/office/drawing/2014/main" id="{97BAFCAE-D447-53B9-F5F0-CBA9ADC4C382}"/>
                            </a:ext>
                          </a:extLst>
                        </wps:cNvPr>
                        <wps:cNvSpPr/>
                        <wps:spPr>
                          <a:xfrm>
                            <a:off x="2657475" y="139700"/>
                            <a:ext cx="523875" cy="20279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660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8204055" name="Rechteck 568204055">
                          <a:extLst>
                            <a:ext uri="{FF2B5EF4-FFF2-40B4-BE49-F238E27FC236}">
                              <a16:creationId xmlns:a16="http://schemas.microsoft.com/office/drawing/2014/main" id="{0B0BDF70-F3D0-9AF9-786E-2439B5A266F1}"/>
                            </a:ext>
                          </a:extLst>
                        </wps:cNvPr>
                        <wps:cNvSpPr/>
                        <wps:spPr>
                          <a:xfrm>
                            <a:off x="5000625" y="139700"/>
                            <a:ext cx="523875" cy="20279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660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03882256" name="Rechteck 1003882256">
                          <a:extLst>
                            <a:ext uri="{FF2B5EF4-FFF2-40B4-BE49-F238E27FC236}">
                              <a16:creationId xmlns:a16="http://schemas.microsoft.com/office/drawing/2014/main" id="{B085FA17-7F3B-0EF8-1E8A-594F6BA2373C}"/>
                            </a:ext>
                          </a:extLst>
                        </wps:cNvPr>
                        <wps:cNvSpPr/>
                        <wps:spPr>
                          <a:xfrm>
                            <a:off x="8024812" y="139700"/>
                            <a:ext cx="523875" cy="20279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660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99806812" name="Rechteck 1699806812">
                          <a:extLst>
                            <a:ext uri="{FF2B5EF4-FFF2-40B4-BE49-F238E27FC236}">
                              <a16:creationId xmlns:a16="http://schemas.microsoft.com/office/drawing/2014/main" id="{07FB0056-8C13-FDB1-3C1D-4387BDCD5D86}"/>
                            </a:ext>
                          </a:extLst>
                        </wps:cNvPr>
                        <wps:cNvSpPr/>
                        <wps:spPr>
                          <a:xfrm>
                            <a:off x="9536906" y="139700"/>
                            <a:ext cx="523875" cy="20279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660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272B62" id="Gruppieren 9" o:spid="_x0000_s1026" style="width:493.3pt;height:139.95pt;mso-position-horizontal-relative:char;mso-position-vertical-relative:line" coordsize="110490,29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">
                <v:shape id="Grafik 1410976242" o:spid="_x0000_s1027" type="#_x0000_t75" alt="Ein Bild, das Reihe, Diagramm enthält.&#10;&#10;Automatisch generierte Beschreibung" style="position:absolute;width:110490;height:29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">
                  <v:imagedata r:id="rId24" o:title="Ein Bild, das Reihe, Diagramm enthält"/>
                </v:shape>
                <v:rect id="Rechteck 140515163" o:spid="_x0000_s1028" style="position:absolute;left:26574;top:1397;width:5239;height:20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" filled="f" strokecolor="#f60" strokeweight="1.5pt">
                  <v:stroke dashstyle="dash"/>
                </v:rect>
                <v:rect id="Rechteck 568204055" o:spid="_x0000_s1029" style="position:absolute;left:50006;top:1397;width:5239;height:20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" filled="f" strokecolor="#f60" strokeweight="1.5pt">
                  <v:stroke dashstyle="dash"/>
                </v:rect>
                <v:rect id="Rechteck 1003882256" o:spid="_x0000_s1030" style="position:absolute;left:80248;top:1397;width:5238;height:20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" filled="f" strokecolor="#f60" strokeweight="1.5pt">
                  <v:stroke dashstyle="dash"/>
                </v:rect>
                <v:rect id="Rechteck 1699806812" o:spid="_x0000_s1031" style="position:absolute;left:95369;top:1397;width:5238;height:20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" filled="f" strokecolor="#f60" strokeweight="1.5pt">
                  <v:stroke dashstyle="dash"/>
                </v:rect>
                <w10:anchorlock/>
              </v:group>
            </w:pict>
          </mc:Fallback>
        </mc:AlternateContent>
      </w:r>
    </w:p>
    <w:p w14:paraId="0FC7CDCD" w14:textId="77777777" w:rsidR="00E64EC9" w:rsidRDefault="00B71A45" w:rsidP="00103BB9">
      <w:r>
        <w:t xml:space="preserve">From the chart, it is evident that the last 3 peaks are caused by </w:t>
      </w:r>
      <w:proofErr w:type="spellStart"/>
      <w:r w:rsidRPr="0020174A">
        <w:rPr>
          <w:i/>
          <w:iCs/>
        </w:rPr>
        <w:t>utilization_ziip_on_cp</w:t>
      </w:r>
      <w:proofErr w:type="spellEnd"/>
      <w:r>
        <w:rPr>
          <w:i/>
          <w:iCs/>
        </w:rPr>
        <w:t xml:space="preserve">, </w:t>
      </w:r>
      <w:r>
        <w:t xml:space="preserve">which are </w:t>
      </w:r>
      <w:proofErr w:type="spellStart"/>
      <w:r>
        <w:t>zIIP</w:t>
      </w:r>
      <w:proofErr w:type="spellEnd"/>
      <w:r>
        <w:t xml:space="preserve"> eligible jobs that run on CP.</w:t>
      </w:r>
      <w:r w:rsidR="00E64EC9">
        <w:t xml:space="preserve"> </w:t>
      </w:r>
    </w:p>
    <w:p w14:paraId="31B56AB9" w14:textId="0CE9B1D3" w:rsidR="00407CF5" w:rsidRPr="00210332" w:rsidRDefault="00E64EC9" w:rsidP="00103BB9">
      <w:pPr>
        <w:pStyle w:val="ListParagraph"/>
        <w:numPr>
          <w:ilvl w:val="0"/>
          <w:numId w:val="45"/>
        </w:numPr>
        <w:rPr>
          <w:i/>
          <w:iCs/>
        </w:rPr>
      </w:pPr>
      <w:r>
        <w:t xml:space="preserve">Let’s </w:t>
      </w:r>
      <w:r w:rsidR="00A13A1B">
        <w:t>look</w:t>
      </w:r>
      <w:r>
        <w:t xml:space="preserve"> which service class has the highest </w:t>
      </w:r>
      <w:proofErr w:type="spellStart"/>
      <w:r w:rsidRPr="00E64EC9">
        <w:rPr>
          <w:i/>
          <w:iCs/>
        </w:rPr>
        <w:t>utilization_ziip_on_cp</w:t>
      </w:r>
      <w:proofErr w:type="spellEnd"/>
      <w:r w:rsidR="00166F82">
        <w:rPr>
          <w:i/>
          <w:iCs/>
        </w:rPr>
        <w:t xml:space="preserve"> </w:t>
      </w:r>
      <w:r w:rsidR="00166F82">
        <w:t>in the second chart</w:t>
      </w:r>
      <w:r w:rsidRPr="00E64EC9">
        <w:rPr>
          <w:i/>
          <w:iCs/>
        </w:rPr>
        <w:t>:</w:t>
      </w:r>
    </w:p>
    <w:p w14:paraId="602F43A6" w14:textId="5359B018" w:rsidR="00B6106A" w:rsidRDefault="00E64EC9" w:rsidP="00103BB9">
      <w:pPr>
        <w:rPr>
          <w:noProof/>
        </w:rPr>
      </w:pPr>
      <w:r w:rsidRPr="00E64EC9">
        <w:rPr>
          <w:noProof/>
        </w:rPr>
        <w:drawing>
          <wp:inline distT="0" distB="0" distL="0" distR="0" wp14:anchorId="78B25DAE" wp14:editId="6DC0DDFC">
            <wp:extent cx="6492240" cy="2595880"/>
            <wp:effectExtent l="0" t="0" r="3810" b="0"/>
            <wp:docPr id="775845778" name="Grafik 1" descr="Ein Bild, das Text, Screensho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45778" name="Grafik 1" descr="Ein Bild, das Text, Screenshot, Diagramm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EC9">
        <w:rPr>
          <w:noProof/>
        </w:rPr>
        <w:t xml:space="preserve"> </w:t>
      </w:r>
    </w:p>
    <w:p w14:paraId="2B01D92A" w14:textId="00C600E2" w:rsidR="00451296" w:rsidRDefault="00451296" w:rsidP="00103BB9">
      <w:r>
        <w:rPr>
          <w:noProof/>
        </w:rPr>
        <w:t xml:space="preserve">The red line is the </w:t>
      </w:r>
      <w:proofErr w:type="spellStart"/>
      <w:r w:rsidRPr="00E64EC9">
        <w:rPr>
          <w:i/>
          <w:iCs/>
        </w:rPr>
        <w:t>utilization_ziip_on_cp</w:t>
      </w:r>
      <w:proofErr w:type="spellEnd"/>
      <w:r>
        <w:rPr>
          <w:i/>
          <w:iCs/>
        </w:rPr>
        <w:t xml:space="preserve"> </w:t>
      </w:r>
      <w:r>
        <w:t xml:space="preserve">that is summed over all service classes. </w:t>
      </w:r>
      <w:r w:rsidR="00A72F60">
        <w:t xml:space="preserve">The </w:t>
      </w:r>
      <w:proofErr w:type="spellStart"/>
      <w:r w:rsidR="00A72F60" w:rsidRPr="00E64EC9">
        <w:rPr>
          <w:i/>
          <w:iCs/>
        </w:rPr>
        <w:t>utilization_ziip_on_cp</w:t>
      </w:r>
      <w:proofErr w:type="spellEnd"/>
      <w:r w:rsidR="00A72F60">
        <w:rPr>
          <w:i/>
          <w:iCs/>
        </w:rPr>
        <w:t xml:space="preserve"> </w:t>
      </w:r>
      <w:r w:rsidR="00A72F60">
        <w:t xml:space="preserve">of </w:t>
      </w:r>
      <w:r w:rsidR="007826A7">
        <w:t>each service class is displayed as a filled area.</w:t>
      </w:r>
      <w:r w:rsidR="00BA4DC5">
        <w:t xml:space="preserve"> If you hover over the purple area, you can see that this area belongs to the service class WLMLONG:</w:t>
      </w:r>
    </w:p>
    <w:p w14:paraId="2FBE98C8" w14:textId="1AD508F3" w:rsidR="00BA4DC5" w:rsidRDefault="00423B78" w:rsidP="00103B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C52106" wp14:editId="57AA64FC">
            <wp:extent cx="5876014" cy="1139110"/>
            <wp:effectExtent l="0" t="0" r="0" b="4445"/>
            <wp:docPr id="1933849723" name="Grafik 1" descr="Ein Bild, das Reihe, Diagramm,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9723" name="Grafik 1" descr="Ein Bild, das Reihe, Diagramm, Text, Screensho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900" cy="11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F4F6" w14:textId="7C6E3D5A" w:rsidR="008726F4" w:rsidRPr="00A72F60" w:rsidRDefault="008726F4" w:rsidP="00103BB9">
      <w:pPr>
        <w:rPr>
          <w:noProof/>
        </w:rPr>
      </w:pPr>
      <w:r>
        <w:rPr>
          <w:noProof/>
        </w:rPr>
        <w:t xml:space="preserve">That suggests that the service class </w:t>
      </w:r>
      <w:r>
        <w:t>WLMLONG</w:t>
      </w:r>
      <w:r>
        <w:rPr>
          <w:noProof/>
        </w:rPr>
        <w:t xml:space="preserve"> contributes the most to the total </w:t>
      </w:r>
      <w:proofErr w:type="spellStart"/>
      <w:r w:rsidRPr="00E64EC9">
        <w:rPr>
          <w:i/>
          <w:iCs/>
        </w:rPr>
        <w:t>utilization_ziip_on_cp</w:t>
      </w:r>
      <w:proofErr w:type="spellEnd"/>
      <w:r>
        <w:rPr>
          <w:i/>
          <w:iCs/>
        </w:rPr>
        <w:t>.</w:t>
      </w:r>
    </w:p>
    <w:p w14:paraId="5BD5946E" w14:textId="0135DEDD" w:rsidR="00210332" w:rsidRDefault="001C2C8A" w:rsidP="008606B3">
      <w:pPr>
        <w:pStyle w:val="ListParagraph"/>
        <w:numPr>
          <w:ilvl w:val="0"/>
          <w:numId w:val="45"/>
        </w:numPr>
        <w:rPr>
          <w:noProof/>
        </w:rPr>
      </w:pPr>
      <w:r>
        <w:rPr>
          <w:noProof/>
        </w:rPr>
        <w:t>We can verify this assumption by h</w:t>
      </w:r>
      <w:r w:rsidR="008606B3">
        <w:rPr>
          <w:noProof/>
        </w:rPr>
        <w:t>id</w:t>
      </w:r>
      <w:r>
        <w:rPr>
          <w:noProof/>
        </w:rPr>
        <w:t>ing</w:t>
      </w:r>
      <w:r w:rsidR="008606B3">
        <w:rPr>
          <w:noProof/>
        </w:rPr>
        <w:t xml:space="preserve"> the visualization for service class WLMLONG:</w:t>
      </w:r>
    </w:p>
    <w:p w14:paraId="16854CDC" w14:textId="3759E240" w:rsidR="008606B3" w:rsidRDefault="008606B3" w:rsidP="008606B3">
      <w:pPr>
        <w:pStyle w:val="ListParagraph"/>
        <w:ind w:left="454"/>
        <w:rPr>
          <w:noProof/>
        </w:rPr>
      </w:pPr>
      <w:r>
        <w:rPr>
          <w:noProof/>
        </w:rPr>
        <w:drawing>
          <wp:inline distT="0" distB="0" distL="0" distR="0" wp14:anchorId="6B5965A4" wp14:editId="0B25772E">
            <wp:extent cx="6488430" cy="2597150"/>
            <wp:effectExtent l="0" t="0" r="7620" b="0"/>
            <wp:docPr id="624401694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F196" w14:textId="0528499F" w:rsidR="008606B3" w:rsidRPr="005058E9" w:rsidRDefault="00527A54" w:rsidP="008606B3">
      <w:pPr>
        <w:pStyle w:val="ListParagraph"/>
        <w:ind w:left="454"/>
        <w:rPr>
          <w:noProof/>
        </w:rPr>
      </w:pPr>
      <w:r>
        <w:rPr>
          <w:noProof/>
        </w:rPr>
        <w:t xml:space="preserve">As you can see, the </w:t>
      </w:r>
      <w:proofErr w:type="spellStart"/>
      <w:r w:rsidR="00F44FFA" w:rsidRPr="00E64EC9">
        <w:rPr>
          <w:i/>
          <w:iCs/>
        </w:rPr>
        <w:t>utilization_ziip_on_cp</w:t>
      </w:r>
      <w:proofErr w:type="spellEnd"/>
      <w:r w:rsidR="00F44FFA">
        <w:rPr>
          <w:noProof/>
        </w:rPr>
        <w:t xml:space="preserve"> of the other service classes is very low compared to the one of WLMLONG. This verifies </w:t>
      </w:r>
      <w:r w:rsidR="001128C8">
        <w:rPr>
          <w:noProof/>
        </w:rPr>
        <w:t xml:space="preserve">our assumption that WLMLONG contributes the most to the total </w:t>
      </w:r>
      <w:proofErr w:type="spellStart"/>
      <w:r w:rsidR="001128C8" w:rsidRPr="00E64EC9">
        <w:rPr>
          <w:i/>
          <w:iCs/>
        </w:rPr>
        <w:t>utilization_ziip_on_cp</w:t>
      </w:r>
      <w:proofErr w:type="spellEnd"/>
      <w:r w:rsidR="008606B3">
        <w:rPr>
          <w:noProof/>
        </w:rPr>
        <w:t>.</w:t>
      </w:r>
      <w:r w:rsidR="005058E9">
        <w:rPr>
          <w:noProof/>
        </w:rPr>
        <w:t xml:space="preserve"> This also suggests that the peaks in the </w:t>
      </w:r>
      <w:proofErr w:type="spellStart"/>
      <w:r w:rsidR="005058E9" w:rsidRPr="00E64EC9">
        <w:rPr>
          <w:i/>
          <w:iCs/>
        </w:rPr>
        <w:t>utilization_ziip_on_cp</w:t>
      </w:r>
      <w:proofErr w:type="spellEnd"/>
      <w:r w:rsidR="005058E9">
        <w:rPr>
          <w:i/>
          <w:iCs/>
        </w:rPr>
        <w:t xml:space="preserve"> </w:t>
      </w:r>
      <w:r w:rsidR="005058E9">
        <w:t>are mostly caused by the service class WLMLONG.</w:t>
      </w:r>
    </w:p>
    <w:p w14:paraId="499A15AD" w14:textId="77777777" w:rsidR="00B711CC" w:rsidRDefault="00B711CC" w:rsidP="008606B3">
      <w:pPr>
        <w:pStyle w:val="ListParagraph"/>
        <w:ind w:left="454"/>
        <w:rPr>
          <w:noProof/>
        </w:rPr>
      </w:pPr>
    </w:p>
    <w:p w14:paraId="2A14E9C3" w14:textId="300C168D" w:rsidR="00440AF8" w:rsidRDefault="00440AF8" w:rsidP="00F11AD0">
      <w:pPr>
        <w:pStyle w:val="ListParagraph"/>
        <w:numPr>
          <w:ilvl w:val="0"/>
          <w:numId w:val="45"/>
        </w:numPr>
      </w:pPr>
      <w:r>
        <w:t xml:space="preserve">In the next part of the notebook, you will find a toggle button that list all service classes. When you select one service class, the following visualizations will be updated accordingly. </w:t>
      </w:r>
    </w:p>
    <w:p w14:paraId="091FC15E" w14:textId="042B1468" w:rsidR="0036184F" w:rsidRDefault="00F11AD0" w:rsidP="00440AF8">
      <w:pPr>
        <w:pStyle w:val="ListParagraph"/>
        <w:numPr>
          <w:ilvl w:val="0"/>
          <w:numId w:val="45"/>
        </w:numPr>
      </w:pPr>
      <w:r>
        <w:t xml:space="preserve">Next, select the class WLMLONG to activate the </w:t>
      </w:r>
      <w:r w:rsidR="00482627">
        <w:t xml:space="preserve">description and </w:t>
      </w:r>
      <w:r>
        <w:t xml:space="preserve">visualization for this service class. </w:t>
      </w:r>
    </w:p>
    <w:p w14:paraId="766A0DBA" w14:textId="18A9F2B4" w:rsidR="005532DF" w:rsidRDefault="00440AF8" w:rsidP="00103BB9">
      <w:r w:rsidRPr="00440AF8">
        <w:rPr>
          <w:noProof/>
        </w:rPr>
        <mc:AlternateContent>
          <mc:Choice Requires="wpg">
            <w:drawing>
              <wp:inline distT="0" distB="0" distL="0" distR="0" wp14:anchorId="4AD0AC5F" wp14:editId="4D64BF67">
                <wp:extent cx="6492240" cy="652145"/>
                <wp:effectExtent l="0" t="0" r="3810" b="0"/>
                <wp:docPr id="4" name="Gruppier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1C2AFD-B0EF-D957-F365-8DE49F79367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240" cy="652145"/>
                          <a:chOff x="0" y="0"/>
                          <a:chExt cx="6770118" cy="680720"/>
                        </a:xfrm>
                      </wpg:grpSpPr>
                      <pic:pic xmlns:pic="http://schemas.openxmlformats.org/drawingml/2006/picture">
                        <pic:nvPicPr>
                          <pic:cNvPr id="1848388505" name="Grafik 1848388505">
                            <a:extLst>
                              <a:ext uri="{FF2B5EF4-FFF2-40B4-BE49-F238E27FC236}">
                                <a16:creationId xmlns:a16="http://schemas.microsoft.com/office/drawing/2014/main" id="{D70BB1D9-FA2C-3CE9-A94F-CBB7DAC709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0118" cy="68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797952" name="Rechteck 673797952">
                          <a:extLst>
                            <a:ext uri="{FF2B5EF4-FFF2-40B4-BE49-F238E27FC236}">
                              <a16:creationId xmlns:a16="http://schemas.microsoft.com/office/drawing/2014/main" id="{DB58CFA6-9FD1-1AFC-AF4E-3CE0CDDFE72F}"/>
                            </a:ext>
                          </a:extLst>
                        </wps:cNvPr>
                        <wps:cNvSpPr/>
                        <wps:spPr>
                          <a:xfrm>
                            <a:off x="18163" y="407988"/>
                            <a:ext cx="714058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726B9" id="Gruppieren 3" o:spid="_x0000_s1026" style="width:511.2pt;height:51.35pt;mso-position-horizontal-relative:char;mso-position-vertical-relative:line" coordsize="67701,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848388505" o:spid="_x0000_s1027" type="#_x0000_t75" style="position:absolute;width:67701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">
                  <v:imagedata r:id="rId29" o:title=""/>
                </v:shape>
                <v:rect id="Rechteck 673797952" o:spid="_x0000_s1028" style="position:absolute;left:181;top:4079;width:7141;height:1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" filled="f" strokecolor="red" strokeweight="1pt"/>
                <w10:anchorlock/>
              </v:group>
            </w:pict>
          </mc:Fallback>
        </mc:AlternateContent>
      </w:r>
    </w:p>
    <w:p w14:paraId="22D5FFC6" w14:textId="77777777" w:rsidR="00C56991" w:rsidRDefault="00854F03" w:rsidP="00103BB9">
      <w:r>
        <w:t xml:space="preserve">The third graph </w:t>
      </w:r>
      <w:r w:rsidR="00C56991">
        <w:t>demonstrates the utilization of several types of processors:</w:t>
      </w:r>
    </w:p>
    <w:p w14:paraId="10964FA8" w14:textId="10597C21" w:rsidR="00854F03" w:rsidRDefault="00C56991" w:rsidP="00103BB9">
      <w:proofErr w:type="spellStart"/>
      <w:r w:rsidRPr="00C56991">
        <w:rPr>
          <w:i/>
          <w:iCs/>
        </w:rPr>
        <w:t>utilization_total</w:t>
      </w:r>
      <w:proofErr w:type="spellEnd"/>
      <w:r>
        <w:t xml:space="preserve">: </w:t>
      </w:r>
      <w:r w:rsidR="00495422" w:rsidRPr="00495422">
        <w:t>Percentage application utilization, summing CPU, SRB, RCT, I/O interrupt and hyperspace times.</w:t>
      </w:r>
    </w:p>
    <w:p w14:paraId="1086665C" w14:textId="4100F5EF" w:rsidR="00C56991" w:rsidRDefault="00C56991" w:rsidP="00C56991">
      <w:proofErr w:type="spellStart"/>
      <w:r w:rsidRPr="00C56991">
        <w:rPr>
          <w:i/>
          <w:iCs/>
        </w:rPr>
        <w:t>utilization_</w:t>
      </w:r>
      <w:r>
        <w:rPr>
          <w:i/>
          <w:iCs/>
        </w:rPr>
        <w:t>cp</w:t>
      </w:r>
      <w:proofErr w:type="spellEnd"/>
      <w:r>
        <w:t>:</w:t>
      </w:r>
      <w:r w:rsidR="00495422">
        <w:t xml:space="preserve"> </w:t>
      </w:r>
      <w:r w:rsidR="00495422" w:rsidRPr="00495422">
        <w:t xml:space="preserve">Percentage CPU utilization, i.e. application utilization minus </w:t>
      </w:r>
      <w:proofErr w:type="spellStart"/>
      <w:r w:rsidR="00495422" w:rsidRPr="00495422">
        <w:t>zIIP</w:t>
      </w:r>
      <w:proofErr w:type="spellEnd"/>
      <w:r w:rsidR="00495422" w:rsidRPr="00495422">
        <w:t xml:space="preserve"> and </w:t>
      </w:r>
      <w:proofErr w:type="spellStart"/>
      <w:r w:rsidR="00495422" w:rsidRPr="00495422">
        <w:t>zAAP</w:t>
      </w:r>
      <w:proofErr w:type="spellEnd"/>
      <w:r w:rsidR="00495422" w:rsidRPr="00495422">
        <w:t xml:space="preserve"> utilization.</w:t>
      </w:r>
    </w:p>
    <w:p w14:paraId="0F1193BE" w14:textId="3E7009A4" w:rsidR="00C56991" w:rsidRDefault="00C56991" w:rsidP="00C56991">
      <w:proofErr w:type="spellStart"/>
      <w:r w:rsidRPr="00C56991">
        <w:rPr>
          <w:i/>
          <w:iCs/>
        </w:rPr>
        <w:t>utilization_</w:t>
      </w:r>
      <w:r>
        <w:rPr>
          <w:i/>
          <w:iCs/>
        </w:rPr>
        <w:t>ziip</w:t>
      </w:r>
      <w:proofErr w:type="spellEnd"/>
      <w:r>
        <w:t xml:space="preserve">: </w:t>
      </w:r>
      <w:r w:rsidR="00495422" w:rsidRPr="00495422">
        <w:t xml:space="preserve">Percentage </w:t>
      </w:r>
      <w:proofErr w:type="spellStart"/>
      <w:r w:rsidR="00495422" w:rsidRPr="00495422">
        <w:t>z</w:t>
      </w:r>
      <w:r w:rsidR="00495422">
        <w:t>IIP</w:t>
      </w:r>
      <w:proofErr w:type="spellEnd"/>
      <w:r w:rsidR="00495422" w:rsidRPr="00495422">
        <w:t xml:space="preserve"> utilization</w:t>
      </w:r>
    </w:p>
    <w:p w14:paraId="305D9BF8" w14:textId="08DE5E02" w:rsidR="00C56991" w:rsidRDefault="00C56991" w:rsidP="00C56991">
      <w:proofErr w:type="spellStart"/>
      <w:r w:rsidRPr="00C56991">
        <w:rPr>
          <w:i/>
          <w:iCs/>
        </w:rPr>
        <w:t>utilization_</w:t>
      </w:r>
      <w:r>
        <w:rPr>
          <w:i/>
          <w:iCs/>
        </w:rPr>
        <w:t>ziip_on_cp</w:t>
      </w:r>
      <w:proofErr w:type="spellEnd"/>
      <w:r>
        <w:t xml:space="preserve">: </w:t>
      </w:r>
      <w:r w:rsidR="00BF01F0" w:rsidRPr="00BF01F0">
        <w:t xml:space="preserve">Percentage CP utilization of </w:t>
      </w:r>
      <w:proofErr w:type="spellStart"/>
      <w:r w:rsidR="00BF01F0" w:rsidRPr="00BF01F0">
        <w:t>zIIP</w:t>
      </w:r>
      <w:proofErr w:type="spellEnd"/>
      <w:r w:rsidR="00BF01F0" w:rsidRPr="00BF01F0">
        <w:t xml:space="preserve"> eligible workload.</w:t>
      </w:r>
    </w:p>
    <w:p w14:paraId="0EB7FBC2" w14:textId="75D1199E" w:rsidR="00C833D6" w:rsidRPr="003574E0" w:rsidRDefault="00C833D6" w:rsidP="00C56991">
      <w:r>
        <w:lastRenderedPageBreak/>
        <w:t>From the graph, it is evident that</w:t>
      </w:r>
      <w:r w:rsidR="005058E9">
        <w:t xml:space="preserve"> the </w:t>
      </w:r>
      <w:r w:rsidR="003574E0">
        <w:t xml:space="preserve">peaks in the </w:t>
      </w:r>
      <w:proofErr w:type="spellStart"/>
      <w:r w:rsidR="003574E0" w:rsidRPr="00E64EC9">
        <w:rPr>
          <w:i/>
          <w:iCs/>
        </w:rPr>
        <w:t>utilization_ziip_on_cp</w:t>
      </w:r>
      <w:proofErr w:type="spellEnd"/>
      <w:r w:rsidR="003574E0">
        <w:rPr>
          <w:i/>
          <w:iCs/>
        </w:rPr>
        <w:t xml:space="preserve"> </w:t>
      </w:r>
      <w:r w:rsidR="003574E0">
        <w:t xml:space="preserve">of the service class WLMLONG cause peaks in </w:t>
      </w:r>
      <w:proofErr w:type="spellStart"/>
      <w:r w:rsidR="003574E0" w:rsidRPr="00C56991">
        <w:rPr>
          <w:i/>
          <w:iCs/>
        </w:rPr>
        <w:t>utilization_total</w:t>
      </w:r>
      <w:proofErr w:type="spellEnd"/>
      <w:r w:rsidR="003574E0">
        <w:rPr>
          <w:i/>
          <w:iCs/>
        </w:rPr>
        <w:t xml:space="preserve">. </w:t>
      </w:r>
      <w:r w:rsidR="003574E0">
        <w:t xml:space="preserve">This suggests that there are not enough available </w:t>
      </w:r>
      <w:proofErr w:type="spellStart"/>
      <w:r w:rsidR="003574E0">
        <w:t>zIIP</w:t>
      </w:r>
      <w:proofErr w:type="spellEnd"/>
      <w:r w:rsidR="003574E0">
        <w:t xml:space="preserve"> processors.</w:t>
      </w:r>
    </w:p>
    <w:p w14:paraId="66933236" w14:textId="55D6123C" w:rsidR="00C56991" w:rsidRDefault="00C56991" w:rsidP="00C56991">
      <w:r>
        <w:t xml:space="preserve"> </w:t>
      </w:r>
    </w:p>
    <w:p w14:paraId="2B570587" w14:textId="77777777" w:rsidR="00C56991" w:rsidRDefault="00C56991" w:rsidP="00103BB9"/>
    <w:p w14:paraId="537CC49D" w14:textId="5BECCD2D" w:rsidR="003E2942" w:rsidRDefault="009F617E" w:rsidP="00103BB9">
      <w:r w:rsidRPr="009F617E">
        <w:rPr>
          <w:noProof/>
        </w:rPr>
        <w:drawing>
          <wp:inline distT="0" distB="0" distL="0" distR="0" wp14:anchorId="26881EAD" wp14:editId="130165EA">
            <wp:extent cx="6291072" cy="2714194"/>
            <wp:effectExtent l="0" t="0" r="0" b="0"/>
            <wp:docPr id="838239338" name="Grafik 1" descr="Ein Bild, das Text, Diagramm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39338" name="Grafik 1" descr="Ein Bild, das Text, Diagramm, Screenshot, Reihe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5606" cy="27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2FC0" w14:textId="77777777" w:rsidR="007B27C4" w:rsidRDefault="007B27C4" w:rsidP="00103BB9"/>
    <w:p w14:paraId="3E07EA26" w14:textId="43397B2D" w:rsidR="003E2942" w:rsidRDefault="00F020BC" w:rsidP="00103BB9">
      <w:r>
        <w:rPr>
          <w:noProof/>
        </w:rPr>
        <w:drawing>
          <wp:inline distT="0" distB="0" distL="0" distR="0" wp14:anchorId="0F374012" wp14:editId="5269D0D4">
            <wp:extent cx="6492240" cy="1924685"/>
            <wp:effectExtent l="0" t="0" r="3810" b="0"/>
            <wp:docPr id="2081158642" name="Grafik 12" descr="Ein Bild, das Diagramm, Tex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58642" name="Grafik 12" descr="Ein Bild, das Diagramm, Text, Reihe, Screenshot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AD43" w14:textId="77777777" w:rsidR="00F020BC" w:rsidRDefault="00F020BC" w:rsidP="00103BB9"/>
    <w:p w14:paraId="194B8240" w14:textId="2D55A26A" w:rsidR="00945A75" w:rsidRDefault="00945A75" w:rsidP="00945A75">
      <w:pPr>
        <w:pStyle w:val="ListParagraph"/>
        <w:numPr>
          <w:ilvl w:val="0"/>
          <w:numId w:val="45"/>
        </w:numPr>
      </w:pPr>
      <w:r>
        <w:t xml:space="preserve">You can also try visualizing other service classes by choosing the service class name in the toggle button. You will see that the </w:t>
      </w:r>
      <w:proofErr w:type="spellStart"/>
      <w:r w:rsidR="00327A08">
        <w:t>serive</w:t>
      </w:r>
      <w:proofErr w:type="spellEnd"/>
      <w:r w:rsidR="00327A08">
        <w:t xml:space="preserve"> class description as well as the </w:t>
      </w:r>
      <w:r>
        <w:t>last two graphs will be updated automatically on selection.</w:t>
      </w:r>
    </w:p>
    <w:p w14:paraId="1426F71C" w14:textId="77777777" w:rsidR="00F008ED" w:rsidRDefault="00F008ED" w:rsidP="00F020BC">
      <w:pPr>
        <w:pStyle w:val="Heading4"/>
      </w:pPr>
      <w:r>
        <w:t>Conclusion</w:t>
      </w:r>
      <w:r w:rsidR="00F020BC">
        <w:t>:</w:t>
      </w:r>
    </w:p>
    <w:p w14:paraId="65438428" w14:textId="3B7301A8" w:rsidR="007B27C4" w:rsidRDefault="00F008ED" w:rsidP="00F008ED">
      <w:r>
        <w:t xml:space="preserve">This notebook demonstrates the combination of SMF Explorer with other Python libraries to create meaningful notebooks to analyze your system requirements. </w:t>
      </w:r>
      <w:r w:rsidR="007B27C4">
        <w:t xml:space="preserve">From the notebook, we can see that most of the peaks in the utilization of the CP processors are caused by </w:t>
      </w:r>
      <w:proofErr w:type="spellStart"/>
      <w:r w:rsidR="007B27C4">
        <w:t>zIIP</w:t>
      </w:r>
      <w:proofErr w:type="spellEnd"/>
      <w:r w:rsidR="007B27C4">
        <w:t xml:space="preserve">-eligible job. This suggests that in this test </w:t>
      </w:r>
      <w:proofErr w:type="spellStart"/>
      <w:r w:rsidR="007B27C4">
        <w:t>sytem</w:t>
      </w:r>
      <w:proofErr w:type="spellEnd"/>
      <w:r w:rsidR="007B27C4">
        <w:t xml:space="preserve">, there are not enough available </w:t>
      </w:r>
      <w:proofErr w:type="spellStart"/>
      <w:r w:rsidR="007B27C4">
        <w:t>zIIP</w:t>
      </w:r>
      <w:proofErr w:type="spellEnd"/>
      <w:r w:rsidR="007B27C4">
        <w:t xml:space="preserve"> processors. Besides, the service class WLMLONG is the main cause for the high number of </w:t>
      </w:r>
      <w:proofErr w:type="spellStart"/>
      <w:r w:rsidR="007B27C4">
        <w:t>zIIP-elegible</w:t>
      </w:r>
      <w:proofErr w:type="spellEnd"/>
      <w:r w:rsidR="007B27C4">
        <w:t xml:space="preserve"> jobs that run on the CPU.</w:t>
      </w:r>
    </w:p>
    <w:p w14:paraId="718F0C4F" w14:textId="5E5FA065" w:rsidR="007B27C4" w:rsidRDefault="007B27C4" w:rsidP="00F008ED">
      <w:r>
        <w:lastRenderedPageBreak/>
        <w:t xml:space="preserve">This was a simple demonstration of what can be done using SMF Explorer and other Python libraries on </w:t>
      </w:r>
      <w:proofErr w:type="spellStart"/>
      <w:r>
        <w:t>Jupyter</w:t>
      </w:r>
      <w:proofErr w:type="spellEnd"/>
      <w:r>
        <w:t xml:space="preserve"> Notebook. You can leverage your Python skills </w:t>
      </w:r>
      <w:r w:rsidR="00A13DF4">
        <w:t xml:space="preserve">to create your own </w:t>
      </w:r>
      <w:proofErr w:type="spellStart"/>
      <w:r w:rsidR="00A13DF4">
        <w:t>Jupyter</w:t>
      </w:r>
      <w:proofErr w:type="spellEnd"/>
      <w:r w:rsidR="00A13DF4">
        <w:t xml:space="preserve"> Notebooks that serve your own needs.</w:t>
      </w:r>
    </w:p>
    <w:p w14:paraId="58771897" w14:textId="14C1AE2C" w:rsidR="00765BED" w:rsidRDefault="00F008ED" w:rsidP="00F008ED">
      <w:r>
        <w:t>Excited to try more? The exercises 1-5 shows you step by step how to work with SMF Explorer and create such notebook.</w:t>
      </w:r>
    </w:p>
    <w:p w14:paraId="524713A2" w14:textId="5EB1DF6E" w:rsidR="00CB3F52" w:rsidRDefault="001F09FB" w:rsidP="001F09FB">
      <w:pPr>
        <w:pStyle w:val="Heading1"/>
      </w:pPr>
      <w:r>
        <w:t>Exercise</w:t>
      </w:r>
      <w:r w:rsidRPr="00B662B8">
        <w:t xml:space="preserve"> 1 – </w:t>
      </w:r>
      <w:bookmarkEnd w:id="1"/>
      <w:bookmarkEnd w:id="2"/>
      <w:bookmarkEnd w:id="3"/>
      <w:bookmarkEnd w:id="4"/>
      <w:r>
        <w:t xml:space="preserve">Get used to </w:t>
      </w:r>
      <w:proofErr w:type="spellStart"/>
      <w:r>
        <w:t>Jupyter</w:t>
      </w:r>
      <w:proofErr w:type="spellEnd"/>
      <w:r>
        <w:t xml:space="preserve"> Lab</w:t>
      </w:r>
    </w:p>
    <w:p w14:paraId="29E91FAB" w14:textId="6F69CE7E" w:rsidR="0051457F" w:rsidRDefault="0051457F" w:rsidP="0051457F">
      <w:r>
        <w:t xml:space="preserve">Now as you know what can be done using </w:t>
      </w:r>
      <w:proofErr w:type="spellStart"/>
      <w:r>
        <w:t>Jupyter</w:t>
      </w:r>
      <w:proofErr w:type="spellEnd"/>
      <w:r>
        <w:t xml:space="preserve"> Notebook, let’s take a closer look at how to create such insightful notebooks. Double-click on </w:t>
      </w:r>
      <w:r w:rsidRPr="0051457F">
        <w:rPr>
          <w:bCs/>
          <w:i/>
          <w:iCs/>
        </w:rPr>
        <w:t xml:space="preserve">Exercise 1 – Get used to </w:t>
      </w:r>
      <w:proofErr w:type="spellStart"/>
      <w:r w:rsidRPr="0051457F">
        <w:rPr>
          <w:bCs/>
          <w:i/>
          <w:iCs/>
        </w:rPr>
        <w:t>Jupyter</w:t>
      </w:r>
      <w:proofErr w:type="spellEnd"/>
      <w:r w:rsidRPr="0051457F">
        <w:rPr>
          <w:bCs/>
          <w:i/>
          <w:iCs/>
        </w:rPr>
        <w:t xml:space="preserve"> Lab</w:t>
      </w:r>
      <w:r>
        <w:rPr>
          <w:b/>
          <w:i/>
          <w:iCs/>
        </w:rPr>
        <w:t xml:space="preserve"> </w:t>
      </w:r>
      <w:r>
        <w:t xml:space="preserve">to open the </w:t>
      </w:r>
      <w:proofErr w:type="spellStart"/>
      <w:r>
        <w:t>Jupyter</w:t>
      </w:r>
      <w:proofErr w:type="spellEnd"/>
      <w:r>
        <w:t xml:space="preserve"> Notebook.  </w:t>
      </w:r>
    </w:p>
    <w:p w14:paraId="4F7C613E" w14:textId="25FDDAD0" w:rsidR="00B82CDC" w:rsidRDefault="00161C43" w:rsidP="00B82CDC">
      <w:pPr>
        <w:pStyle w:val="Heading2"/>
      </w:pPr>
      <w:r>
        <w:t xml:space="preserve">1. 1 </w:t>
      </w:r>
      <w:r w:rsidR="00B82CDC">
        <w:t xml:space="preserve">Overview of </w:t>
      </w:r>
      <w:proofErr w:type="spellStart"/>
      <w:r w:rsidR="00B82CDC">
        <w:t>Jupyter</w:t>
      </w:r>
      <w:proofErr w:type="spellEnd"/>
      <w:r w:rsidR="00B82CDC">
        <w:t xml:space="preserve"> Notebook and </w:t>
      </w:r>
      <w:proofErr w:type="spellStart"/>
      <w:r w:rsidR="00B82CDC">
        <w:t>Jupyter</w:t>
      </w:r>
      <w:proofErr w:type="spellEnd"/>
      <w:r w:rsidR="00B82CDC">
        <w:t xml:space="preserve"> Lab</w:t>
      </w:r>
    </w:p>
    <w:p w14:paraId="4DD7AC43" w14:textId="77777777" w:rsidR="00CD77EC" w:rsidRPr="00056793" w:rsidRDefault="00CD77EC" w:rsidP="00CD77EC">
      <w:pPr>
        <w:spacing w:before="100" w:beforeAutospacing="1" w:after="100" w:afterAutospacing="1"/>
        <w:rPr>
          <w:lang w:eastAsia="en-GB"/>
        </w:rPr>
      </w:pPr>
      <w:r w:rsidRPr="00056793">
        <w:rPr>
          <w:lang w:eastAsia="en-GB"/>
        </w:rPr>
        <w:t xml:space="preserve">A </w:t>
      </w:r>
      <w:proofErr w:type="spellStart"/>
      <w:r w:rsidRPr="00056793">
        <w:rPr>
          <w:lang w:eastAsia="en-GB"/>
        </w:rPr>
        <w:t>Jupyter</w:t>
      </w:r>
      <w:proofErr w:type="spellEnd"/>
      <w:r w:rsidRPr="00056793">
        <w:rPr>
          <w:lang w:eastAsia="en-GB"/>
        </w:rPr>
        <w:t xml:space="preserve"> Notebook contains a set of cells that can hold either code, markdown text or raw text. A cell is the fundamental unit of organization within a notebook. </w:t>
      </w:r>
    </w:p>
    <w:p w14:paraId="65F85370" w14:textId="38C96DB3" w:rsidR="00CD77EC" w:rsidRPr="00056793" w:rsidRDefault="00CD77EC" w:rsidP="00CD77EC">
      <w:pPr>
        <w:numPr>
          <w:ilvl w:val="0"/>
          <w:numId w:val="46"/>
        </w:numPr>
        <w:tabs>
          <w:tab w:val="num" w:pos="1440"/>
        </w:tabs>
        <w:spacing w:before="100" w:beforeAutospacing="1" w:after="100" w:afterAutospacing="1"/>
        <w:rPr>
          <w:lang w:eastAsia="en-GB"/>
        </w:rPr>
      </w:pPr>
      <w:r w:rsidRPr="00056793">
        <w:rPr>
          <w:lang w:eastAsia="en-GB"/>
        </w:rPr>
        <w:t xml:space="preserve">You can enter and run </w:t>
      </w:r>
      <w:r w:rsidR="00AA5906">
        <w:rPr>
          <w:lang w:eastAsia="en-GB"/>
        </w:rPr>
        <w:t xml:space="preserve">Python </w:t>
      </w:r>
      <w:r w:rsidRPr="00056793">
        <w:rPr>
          <w:lang w:eastAsia="en-GB"/>
        </w:rPr>
        <w:t xml:space="preserve">code in a code cell. When you run a code cell, the code is run, and the output (if any) is displayed after the cell. </w:t>
      </w:r>
    </w:p>
    <w:p w14:paraId="02A5EC5F" w14:textId="77777777" w:rsidR="00CD77EC" w:rsidRPr="00056793" w:rsidRDefault="00CD77EC" w:rsidP="00CD77EC">
      <w:pPr>
        <w:numPr>
          <w:ilvl w:val="0"/>
          <w:numId w:val="46"/>
        </w:numPr>
        <w:tabs>
          <w:tab w:val="num" w:pos="1440"/>
        </w:tabs>
        <w:spacing w:before="100" w:beforeAutospacing="1" w:after="100" w:afterAutospacing="1"/>
        <w:rPr>
          <w:lang w:eastAsia="en-GB"/>
        </w:rPr>
      </w:pPr>
      <w:r w:rsidRPr="00056793">
        <w:rPr>
          <w:lang w:eastAsia="en-GB"/>
        </w:rPr>
        <w:t xml:space="preserve">Using a Markdown cell, you can write formatted text that uses Markdown syntax. Markdown is a lightweight markup language that you can use to add document or explanations to your code. With markdown, you can add contents such as headings, lists, links, images, tables, … </w:t>
      </w:r>
    </w:p>
    <w:p w14:paraId="3269B594" w14:textId="77777777" w:rsidR="00CD77EC" w:rsidRDefault="00CD77EC" w:rsidP="00CD77EC">
      <w:pPr>
        <w:numPr>
          <w:ilvl w:val="0"/>
          <w:numId w:val="46"/>
        </w:numPr>
        <w:tabs>
          <w:tab w:val="num" w:pos="1440"/>
        </w:tabs>
        <w:spacing w:before="100" w:beforeAutospacing="1" w:after="100" w:afterAutospacing="1"/>
        <w:rPr>
          <w:lang w:eastAsia="en-GB"/>
        </w:rPr>
      </w:pPr>
      <w:r w:rsidRPr="00056793">
        <w:rPr>
          <w:lang w:eastAsia="en-GB"/>
        </w:rPr>
        <w:t xml:space="preserve">Raw cells hold content that is not to be modified or run. The contents of a raw cell are saved exactly as entered and displayed as-is without any processing. </w:t>
      </w:r>
    </w:p>
    <w:p w14:paraId="436B0275" w14:textId="67E28AF4" w:rsidR="007F7023" w:rsidRDefault="007F7023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lang w:eastAsia="en-GB"/>
        </w:rPr>
        <w:t xml:space="preserve">On the other hand, </w:t>
      </w:r>
      <w:proofErr w:type="spellStart"/>
      <w:r>
        <w:rPr>
          <w:lang w:eastAsia="en-GB"/>
        </w:rPr>
        <w:t>Jupyter</w:t>
      </w:r>
      <w:proofErr w:type="spellEnd"/>
      <w:r>
        <w:rPr>
          <w:lang w:eastAsia="en-GB"/>
        </w:rPr>
        <w:t xml:space="preserve"> Lab is an environment where you can create and run </w:t>
      </w:r>
      <w:proofErr w:type="spellStart"/>
      <w:r>
        <w:rPr>
          <w:lang w:eastAsia="en-GB"/>
        </w:rPr>
        <w:t>Jupyter</w:t>
      </w:r>
      <w:proofErr w:type="spellEnd"/>
      <w:r>
        <w:rPr>
          <w:lang w:eastAsia="en-GB"/>
        </w:rPr>
        <w:t xml:space="preserve"> Notebook. </w:t>
      </w:r>
    </w:p>
    <w:p w14:paraId="5C10F9D4" w14:textId="06EA2097" w:rsidR="00B82CDC" w:rsidRDefault="00B82CDC" w:rsidP="00B82CDC">
      <w:pPr>
        <w:pStyle w:val="Heading3"/>
      </w:pPr>
      <w:r>
        <w:t>Code Cell</w:t>
      </w:r>
    </w:p>
    <w:p w14:paraId="27753C7D" w14:textId="725BAB08" w:rsidR="007E38D2" w:rsidRDefault="00603B77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 w:rsidRPr="00603B77">
        <w:rPr>
          <w:lang w:eastAsia="en-GB"/>
        </w:rPr>
        <w:t xml:space="preserve">To run a </w:t>
      </w:r>
      <w:r w:rsidR="007E38D2">
        <w:rPr>
          <w:lang w:eastAsia="en-GB"/>
        </w:rPr>
        <w:t xml:space="preserve">code </w:t>
      </w:r>
      <w:r w:rsidRPr="00603B77">
        <w:rPr>
          <w:lang w:eastAsia="en-GB"/>
        </w:rPr>
        <w:t>cell, you first select the cell that you want to run. You can run a cell in two different ways. The first way is to use the keyboard shortcut Shift + Enter to run the currently selected cell and move the focus to the next cell.</w:t>
      </w:r>
      <w:r w:rsidR="00DA4AA3">
        <w:rPr>
          <w:lang w:eastAsia="en-GB"/>
        </w:rPr>
        <w:t xml:space="preserve"> </w:t>
      </w:r>
      <w:r w:rsidR="00DA4AA3" w:rsidRPr="00DA4AA3">
        <w:rPr>
          <w:lang w:eastAsia="en-GB"/>
        </w:rPr>
        <w:t>Select the first cell and run with the keyboard shortcut:</w:t>
      </w:r>
    </w:p>
    <w:p w14:paraId="10380CE4" w14:textId="7D634D55" w:rsidR="006179C0" w:rsidRDefault="007E38D2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59A9E41" wp14:editId="210854D0">
            <wp:extent cx="3570279" cy="632515"/>
            <wp:effectExtent l="0" t="0" r="0" b="0"/>
            <wp:docPr id="1659478892" name="Grafik 12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78892" name="Grafik 12" descr="Ein Bild, das Text, Schrift, Screenshot, Reihe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27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EA77" w14:textId="333EA958" w:rsidR="00AA5906" w:rsidRDefault="00AA5906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lang w:eastAsia="en-GB"/>
        </w:rPr>
        <w:t xml:space="preserve">The first line in the cell is a comment in Python. The second line is a code line that contains a print statement which output the text </w:t>
      </w:r>
      <w:r w:rsidRPr="00AA5906">
        <w:rPr>
          <w:i/>
          <w:iCs/>
          <w:lang w:eastAsia="en-GB"/>
        </w:rPr>
        <w:t>Hello, SMF Explorer!</w:t>
      </w:r>
      <w:r>
        <w:rPr>
          <w:lang w:eastAsia="en-GB"/>
        </w:rPr>
        <w:t xml:space="preserve"> to the notebook.</w:t>
      </w:r>
    </w:p>
    <w:p w14:paraId="494CF863" w14:textId="35FC707B" w:rsidR="00B82CDC" w:rsidRDefault="00B82CDC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lang w:eastAsia="en-GB"/>
        </w:rPr>
        <w:t xml:space="preserve">When a code cell is </w:t>
      </w:r>
      <w:r w:rsidR="00A13A1B">
        <w:rPr>
          <w:lang w:eastAsia="en-GB"/>
        </w:rPr>
        <w:t>successfully</w:t>
      </w:r>
      <w:r>
        <w:rPr>
          <w:lang w:eastAsia="en-GB"/>
        </w:rPr>
        <w:t xml:space="preserve"> executed, a number will be shown to the left of the cell and the result of the code is shown directly. Note that sometimes you will see an asterisk (*) symbol instead of a number. This means that the code cell is still being executed. Wait until the execution completes. </w:t>
      </w:r>
    </w:p>
    <w:p w14:paraId="39D2DD17" w14:textId="627B606F" w:rsidR="00C33E81" w:rsidRDefault="00C33E81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 w:rsidRPr="00C33E81">
        <w:rPr>
          <w:lang w:eastAsia="en-GB"/>
        </w:rPr>
        <w:lastRenderedPageBreak/>
        <w:t xml:space="preserve">Another way is to click the Run button in the toolbar to run the currently selected cell. Select the second </w:t>
      </w:r>
      <w:r w:rsidR="004E47E9">
        <w:rPr>
          <w:lang w:eastAsia="en-GB"/>
        </w:rPr>
        <w:t xml:space="preserve">code </w:t>
      </w:r>
      <w:r w:rsidRPr="00C33E81">
        <w:rPr>
          <w:lang w:eastAsia="en-GB"/>
        </w:rPr>
        <w:t>cell and click the Run button.</w:t>
      </w:r>
    </w:p>
    <w:p w14:paraId="494B2B17" w14:textId="51A3C1F2" w:rsidR="00356392" w:rsidRDefault="00356392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 w:rsidRPr="00356392">
        <w:rPr>
          <w:noProof/>
          <w:lang w:eastAsia="en-GB"/>
        </w:rPr>
        <mc:AlternateContent>
          <mc:Choice Requires="wpg">
            <w:drawing>
              <wp:inline distT="0" distB="0" distL="0" distR="0" wp14:anchorId="12544CD0" wp14:editId="59EAD55E">
                <wp:extent cx="5097780" cy="979170"/>
                <wp:effectExtent l="0" t="0" r="7620" b="0"/>
                <wp:docPr id="846812896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780" cy="979170"/>
                          <a:chOff x="0" y="0"/>
                          <a:chExt cx="5097780" cy="979170"/>
                        </a:xfrm>
                      </wpg:grpSpPr>
                      <pic:pic xmlns:pic="http://schemas.openxmlformats.org/drawingml/2006/picture">
                        <pic:nvPicPr>
                          <pic:cNvPr id="838220864" name="Grafik 838220864" descr="Ein Bild, das Text, Schrift, Screenshot, Reihe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979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0172412" name="Rechteck 660172412"/>
                        <wps:cNvSpPr/>
                        <wps:spPr>
                          <a:xfrm>
                            <a:off x="1387602" y="422529"/>
                            <a:ext cx="256032" cy="2621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0B18" id="Gruppieren 5" o:spid="_x0000_s1026" style="width:401.4pt;height:77.1pt;mso-position-horizontal-relative:char;mso-position-vertical-relative:line" coordsize="50977,9791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">
                <v:shape id="Grafik 838220864" o:spid="_x0000_s1027" type="#_x0000_t75" alt="Ein Bild, das Text, Schrift, Screenshot, Reihe enthält.&#10;&#10;Automatisch generierte Beschreibung" style="position:absolute;width:50977;height:9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">
                  <v:imagedata r:id="rId34" o:title="Ein Bild, das Text, Schrift, Screenshot, Reihe enthält"/>
                </v:shape>
                <v:rect id="Rechteck 660172412" o:spid="_x0000_s1028" style="position:absolute;left:13876;top:4225;width:2560;height:2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" filled="f" strokecolor="red" strokeweight="1pt"/>
                <w10:anchorlock/>
              </v:group>
            </w:pict>
          </mc:Fallback>
        </mc:AlternateContent>
      </w:r>
    </w:p>
    <w:p w14:paraId="391FA93F" w14:textId="213A4C8B" w:rsidR="00356392" w:rsidRDefault="00356392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lang w:eastAsia="en-GB"/>
        </w:rPr>
        <w:t>The result of this action is:</w:t>
      </w:r>
    </w:p>
    <w:p w14:paraId="6B9E3758" w14:textId="2C18397E" w:rsidR="00356392" w:rsidRDefault="00356392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8625244" wp14:editId="1D72D890">
            <wp:extent cx="3516935" cy="773497"/>
            <wp:effectExtent l="0" t="0" r="7620" b="7620"/>
            <wp:docPr id="1732479742" name="Grafik 14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79742" name="Grafik 14" descr="Ein Bild, das Text, Schrift, Reihe, Screenshot enthält.&#10;&#10;Automatisch generierte Beschreibu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35" cy="7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DC5" w14:textId="126EB810" w:rsidR="00CC68E1" w:rsidRDefault="00B7012F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lang w:eastAsia="en-GB"/>
        </w:rPr>
        <w:t>Each exercise contains several</w:t>
      </w:r>
      <w:r w:rsidR="00CC68E1">
        <w:rPr>
          <w:lang w:eastAsia="en-GB"/>
        </w:rPr>
        <w:t xml:space="preserve"> tasks. After finishing the task, you can click the 3 dots symbol to reveal the result. Let’s start with the Task 1.1:</w:t>
      </w:r>
    </w:p>
    <w:p w14:paraId="12567960" w14:textId="40BAC8C0" w:rsidR="00B7012F" w:rsidRDefault="00CC68E1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58B452FA" wp14:editId="684440B2">
            <wp:extent cx="3932261" cy="826842"/>
            <wp:effectExtent l="0" t="0" r="0" b="0"/>
            <wp:docPr id="212621845" name="Grafik 19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1845" name="Grafik 19" descr="Ein Bild, das Text, Schrift, Screenshot, weiß enthält.&#10;&#10;Automatisch generierte Beschreibu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B874" w14:textId="14FF2EAF" w:rsidR="00CC68E1" w:rsidRDefault="00CC68E1" w:rsidP="00CC68E1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lang w:eastAsia="en-GB"/>
        </w:rPr>
        <w:t xml:space="preserve">To create a new code cell, click the + button in the toolbar. Make sure that the </w:t>
      </w:r>
      <w:r w:rsidR="00A13A1B">
        <w:rPr>
          <w:lang w:eastAsia="en-GB"/>
        </w:rPr>
        <w:t>type of</w:t>
      </w:r>
      <w:r>
        <w:rPr>
          <w:lang w:eastAsia="en-GB"/>
        </w:rPr>
        <w:t xml:space="preserve"> Code for the newly created cell is selected: </w:t>
      </w:r>
    </w:p>
    <w:p w14:paraId="0C831FAF" w14:textId="1D633453" w:rsidR="00CC68E1" w:rsidRDefault="00CC68E1" w:rsidP="00CC68E1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 w:rsidRPr="00B662B8">
        <w:rPr>
          <w:noProof/>
          <w:lang w:eastAsia="en-GB"/>
        </w:rPr>
        <w:drawing>
          <wp:inline distT="0" distB="0" distL="0" distR="0" wp14:anchorId="01DB0D07" wp14:editId="54259F3B">
            <wp:extent cx="3252787" cy="835149"/>
            <wp:effectExtent l="0" t="0" r="5080" b="3175"/>
            <wp:docPr id="1312451037" name="Picture 2" descr="Create a new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a new cel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27" cy="86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BC1" w14:textId="1410AF64" w:rsidR="00534906" w:rsidRDefault="00534906" w:rsidP="00CC68E1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lang w:eastAsia="en-GB"/>
        </w:rPr>
        <w:t xml:space="preserve">Then type </w:t>
      </w:r>
      <w:proofErr w:type="gramStart"/>
      <w:r w:rsidRPr="00534906">
        <w:rPr>
          <w:i/>
          <w:iCs/>
          <w:lang w:eastAsia="en-GB"/>
        </w:rPr>
        <w:t>print(</w:t>
      </w:r>
      <w:proofErr w:type="gramEnd"/>
      <w:r w:rsidRPr="00534906">
        <w:rPr>
          <w:i/>
          <w:iCs/>
          <w:lang w:eastAsia="en-GB"/>
        </w:rPr>
        <w:t xml:space="preserve">'Hello, </w:t>
      </w:r>
      <w:proofErr w:type="spellStart"/>
      <w:r w:rsidRPr="00534906">
        <w:rPr>
          <w:i/>
          <w:iCs/>
          <w:lang w:eastAsia="en-GB"/>
        </w:rPr>
        <w:t>Jupyter</w:t>
      </w:r>
      <w:proofErr w:type="spellEnd"/>
      <w:r w:rsidRPr="00534906">
        <w:rPr>
          <w:i/>
          <w:iCs/>
          <w:lang w:eastAsia="en-GB"/>
        </w:rPr>
        <w:t>!')</w:t>
      </w:r>
      <w:r>
        <w:rPr>
          <w:lang w:eastAsia="en-GB"/>
        </w:rPr>
        <w:t xml:space="preserve"> into the code cell and execute it:</w:t>
      </w:r>
    </w:p>
    <w:p w14:paraId="2BD13867" w14:textId="25EE934A" w:rsidR="00CC68E1" w:rsidRDefault="00534906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47C1FAB" wp14:editId="35935477">
            <wp:extent cx="2251842" cy="623887"/>
            <wp:effectExtent l="0" t="0" r="0" b="5080"/>
            <wp:docPr id="1098567234" name="Grafik 20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67234" name="Grafik 20" descr="Ein Bild, das Text, Schrift, Screenshot, weiß enthält.&#10;&#10;Automatisch generierte Beschreibu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31" cy="6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7FA" w14:textId="1593F687" w:rsidR="00B82CDC" w:rsidRDefault="00B82CDC" w:rsidP="00B82CDC">
      <w:pPr>
        <w:pStyle w:val="Heading3"/>
      </w:pPr>
      <w:r>
        <w:t>Markdown Cell</w:t>
      </w:r>
    </w:p>
    <w:p w14:paraId="047B3F4C" w14:textId="46A571A4" w:rsidR="004E47E9" w:rsidRDefault="004E47E9" w:rsidP="004E47E9">
      <w:pPr>
        <w:rPr>
          <w:lang w:eastAsia="en-US"/>
        </w:rPr>
      </w:pPr>
      <w:r>
        <w:rPr>
          <w:lang w:eastAsia="en-US"/>
        </w:rPr>
        <w:t>The next cell is a markdown cell that contains formatted text</w:t>
      </w:r>
      <w:r w:rsidR="006A3278">
        <w:rPr>
          <w:lang w:eastAsia="en-US"/>
        </w:rPr>
        <w:t xml:space="preserve">. </w:t>
      </w:r>
    </w:p>
    <w:p w14:paraId="44A3D46C" w14:textId="45D87D70" w:rsidR="006A3278" w:rsidRDefault="006A3278" w:rsidP="004E47E9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D511DA9" wp14:editId="34A2E552">
            <wp:extent cx="5441152" cy="906859"/>
            <wp:effectExtent l="0" t="0" r="7620" b="7620"/>
            <wp:docPr id="1233094287" name="Grafik 16" descr="Ein Bild, das Text, Schrif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94287" name="Grafik 16" descr="Ein Bild, das Text, Schrift, Reihe, Diagramm enthält.&#10;&#10;Automatisch generierte Beschreibu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961" w14:textId="18C67296" w:rsidR="00AA5906" w:rsidRDefault="00AA5906" w:rsidP="004E47E9">
      <w:pPr>
        <w:rPr>
          <w:lang w:eastAsia="en-US"/>
        </w:rPr>
      </w:pPr>
      <w:r>
        <w:rPr>
          <w:lang w:eastAsia="en-US"/>
        </w:rPr>
        <w:t xml:space="preserve">The first and the second line is the first and the second-level heading, accordingly. The double asterisks (**) in the third line are used to make the enclosed text bold. Lastly, the last line is just plain text, which is displayed as-is in the output. </w:t>
      </w:r>
    </w:p>
    <w:p w14:paraId="72446062" w14:textId="0F7A8F9E" w:rsidR="006A3278" w:rsidRDefault="006A3278" w:rsidP="006A3278">
      <w:pPr>
        <w:rPr>
          <w:lang w:eastAsia="en-US"/>
        </w:rPr>
      </w:pPr>
      <w:r>
        <w:rPr>
          <w:lang w:eastAsia="en-US"/>
        </w:rPr>
        <w:t>After editing a Markdown cell, you use Shift + Enter to display the text. The result of this action is:</w:t>
      </w:r>
    </w:p>
    <w:p w14:paraId="7969077F" w14:textId="578DA1A3" w:rsidR="006A3278" w:rsidRDefault="00B22645" w:rsidP="006A3278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F7EC6F9" wp14:editId="6BE46927">
            <wp:extent cx="4233277" cy="1329805"/>
            <wp:effectExtent l="0" t="0" r="0" b="3810"/>
            <wp:docPr id="1167167055" name="Grafik 17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67055" name="Grafik 17" descr="Ein Bild, das Text, Schrift, Screenshot, weiß enthält.&#10;&#10;Automatisch generierte Beschreibu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277" cy="13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4419" w14:textId="0CA83020" w:rsidR="004C6602" w:rsidRDefault="004C6602" w:rsidP="004C6602">
      <w:pPr>
        <w:pStyle w:val="Heading2"/>
      </w:pPr>
      <w:r>
        <w:t>Conclusion</w:t>
      </w:r>
    </w:p>
    <w:p w14:paraId="765CA968" w14:textId="358F7D9C" w:rsidR="00B22645" w:rsidRDefault="00B22645" w:rsidP="006A3278">
      <w:pPr>
        <w:rPr>
          <w:lang w:eastAsia="en-US"/>
        </w:rPr>
      </w:pPr>
      <w:r>
        <w:rPr>
          <w:lang w:eastAsia="en-US"/>
        </w:rPr>
        <w:t xml:space="preserve">Now, as you know the basic of </w:t>
      </w:r>
      <w:proofErr w:type="spellStart"/>
      <w:r>
        <w:rPr>
          <w:lang w:eastAsia="en-US"/>
        </w:rPr>
        <w:t>Jupyter</w:t>
      </w:r>
      <w:proofErr w:type="spellEnd"/>
      <w:r>
        <w:rPr>
          <w:lang w:eastAsia="en-US"/>
        </w:rPr>
        <w:t xml:space="preserve"> Notebook, follow the instructions and exercises in our notebooks to get to know SMF Explorer. There are 5 exercises for you, each contains </w:t>
      </w:r>
      <w:r w:rsidR="00AA5906">
        <w:rPr>
          <w:lang w:eastAsia="en-US"/>
        </w:rPr>
        <w:t xml:space="preserve">several sub tasks. We recommend you </w:t>
      </w:r>
      <w:proofErr w:type="gramStart"/>
      <w:r w:rsidR="00AA5906">
        <w:rPr>
          <w:lang w:eastAsia="en-US"/>
        </w:rPr>
        <w:t>to follow</w:t>
      </w:r>
      <w:proofErr w:type="gramEnd"/>
      <w:r w:rsidR="00AA5906">
        <w:rPr>
          <w:lang w:eastAsia="en-US"/>
        </w:rPr>
        <w:t xml:space="preserve"> the exercises one by one.</w:t>
      </w:r>
    </w:p>
    <w:p w14:paraId="13480459" w14:textId="54058176" w:rsidR="006A3278" w:rsidRDefault="006A3278" w:rsidP="004E47E9">
      <w:pPr>
        <w:rPr>
          <w:lang w:eastAsia="en-US"/>
        </w:rPr>
      </w:pPr>
    </w:p>
    <w:p w14:paraId="54AF0977" w14:textId="77777777" w:rsidR="00B82CDC" w:rsidRPr="00B82CDC" w:rsidRDefault="00B82CDC" w:rsidP="00B82CDC">
      <w:pPr>
        <w:rPr>
          <w:lang w:eastAsia="en-US"/>
        </w:rPr>
      </w:pPr>
    </w:p>
    <w:p w14:paraId="13D93264" w14:textId="1160CAB3" w:rsidR="00B82CDC" w:rsidRDefault="00B82CDC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  <w:r>
        <w:rPr>
          <w:lang w:eastAsia="en-GB"/>
        </w:rPr>
        <w:t xml:space="preserve"> </w:t>
      </w:r>
    </w:p>
    <w:p w14:paraId="6691BDC9" w14:textId="77777777" w:rsidR="00DA4AA3" w:rsidRDefault="00DA4AA3" w:rsidP="007F7023">
      <w:pPr>
        <w:tabs>
          <w:tab w:val="num" w:pos="1440"/>
        </w:tabs>
        <w:spacing w:before="100" w:beforeAutospacing="1" w:after="100" w:afterAutospacing="1"/>
        <w:rPr>
          <w:lang w:eastAsia="en-GB"/>
        </w:rPr>
      </w:pPr>
    </w:p>
    <w:p w14:paraId="3118EA80" w14:textId="4B3C2DB2" w:rsidR="008716D3" w:rsidRPr="008716D3" w:rsidRDefault="008716D3" w:rsidP="008716D3"/>
    <w:p w14:paraId="5C11EB06" w14:textId="77777777" w:rsidR="008716D3" w:rsidRPr="008716D3" w:rsidRDefault="008716D3" w:rsidP="008716D3"/>
    <w:p w14:paraId="2A58D974" w14:textId="77777777" w:rsidR="008716D3" w:rsidRPr="008716D3" w:rsidRDefault="008716D3" w:rsidP="008716D3"/>
    <w:p w14:paraId="07E87C9E" w14:textId="77777777" w:rsidR="001857CC" w:rsidRPr="001857CC" w:rsidRDefault="001857CC" w:rsidP="001857CC"/>
    <w:p w14:paraId="5257A3DB" w14:textId="77777777" w:rsidR="00FD4FA0" w:rsidRPr="00FD4FA0" w:rsidRDefault="00FD4FA0" w:rsidP="00FD4FA0"/>
    <w:sectPr w:rsidR="00FD4FA0" w:rsidRPr="00FD4FA0" w:rsidSect="00C12252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2" w:h="15842" w:code="1"/>
      <w:pgMar w:top="1009" w:right="1009" w:bottom="1009" w:left="1009" w:header="284" w:footer="57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A1BAB" w14:textId="77777777" w:rsidR="00C12252" w:rsidRDefault="00C12252">
      <w:r>
        <w:separator/>
      </w:r>
    </w:p>
  </w:endnote>
  <w:endnote w:type="continuationSeparator" w:id="0">
    <w:p w14:paraId="201C59AF" w14:textId="77777777" w:rsidR="00C12252" w:rsidRDefault="00C12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BM Plex Sans">
    <w:panose1 w:val="020B0503050203000203"/>
    <w:charset w:val="00"/>
    <w:family w:val="swiss"/>
    <w:notTrueType/>
    <w:pitch w:val="variable"/>
    <w:sig w:usb0="A00002EF" w:usb1="5000207B" w:usb2="00000000" w:usb3="00000000" w:csb0="0000019F" w:csb1="00000000"/>
  </w:font>
  <w:font w:name="IBM Plex Sans Text">
    <w:panose1 w:val="020B0503050203000203"/>
    <w:charset w:val="00"/>
    <w:family w:val="swiss"/>
    <w:notTrueType/>
    <w:pitch w:val="variable"/>
    <w:sig w:usb0="A00002EF" w:usb1="5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altName w:val="Calibri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enlo">
    <w:altName w:val="Leelawadee UI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IBM Plex Arabic">
    <w:altName w:val="Arial"/>
    <w:panose1 w:val="020B0503050203000203"/>
    <w:charset w:val="00"/>
    <w:family w:val="swiss"/>
    <w:pitch w:val="variable"/>
    <w:sig w:usb0="A0002063" w:usb1="D000007B" w:usb2="00000000" w:usb3="00000000" w:csb0="00000141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FB735" w14:textId="0DA15ED7" w:rsidR="00CA48DD" w:rsidRPr="00716D41" w:rsidRDefault="00CA48DD" w:rsidP="00ED63B0">
    <w:pPr>
      <w:pStyle w:val="Footer"/>
    </w:pPr>
    <w:r w:rsidRPr="00716D41">
      <w:fldChar w:fldCharType="begin"/>
    </w:r>
    <w:r w:rsidRPr="00716D41">
      <w:instrText xml:space="preserve">PAGE  </w:instrText>
    </w:r>
    <w:r w:rsidRPr="00716D41">
      <w:fldChar w:fldCharType="separate"/>
    </w:r>
    <w:r>
      <w:rPr>
        <w:noProof/>
      </w:rPr>
      <w:t>2</w:t>
    </w:r>
    <w:r w:rsidRPr="00716D41">
      <w:fldChar w:fldCharType="end"/>
    </w:r>
    <w:r>
      <w:tab/>
    </w:r>
    <w:r>
      <w:tab/>
    </w:r>
    <w:r w:rsidRPr="00716D41">
      <w:t xml:space="preserve">IBM </w:t>
    </w:r>
    <w:r>
      <w:t>Systems Technical Events – ibm.com/training/events</w:t>
    </w:r>
  </w:p>
  <w:p w14:paraId="7824341B" w14:textId="77777777" w:rsidR="00CA48DD" w:rsidRPr="001D30D0" w:rsidRDefault="00CA48DD" w:rsidP="001D30D0">
    <w:pPr>
      <w:tabs>
        <w:tab w:val="center" w:pos="4320"/>
        <w:tab w:val="right" w:pos="8640"/>
      </w:tabs>
      <w:jc w:val="center"/>
      <w:rPr>
        <w:b/>
        <w:sz w:val="16"/>
        <w:szCs w:val="16"/>
      </w:rPr>
    </w:pPr>
    <w:r w:rsidRPr="001D30D0">
      <w:rPr>
        <w:b/>
        <w:sz w:val="16"/>
        <w:szCs w:val="16"/>
      </w:rPr>
      <w:t>Materials may not be reproduced in whole or in part without the p</w:t>
    </w:r>
    <w:r>
      <w:rPr>
        <w:b/>
        <w:sz w:val="16"/>
        <w:szCs w:val="16"/>
      </w:rPr>
      <w:t>rior written permission of IBM.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12800" w14:textId="3051818A" w:rsidR="00CA48DD" w:rsidRDefault="00CA48DD" w:rsidP="008832EF">
    <w:pPr>
      <w:pStyle w:val="Footer"/>
      <w:tabs>
        <w:tab w:val="clear" w:pos="4802"/>
        <w:tab w:val="clear" w:pos="9582"/>
        <w:tab w:val="center" w:pos="5184"/>
        <w:tab w:val="right" w:pos="10260"/>
      </w:tabs>
    </w:pPr>
    <w:r>
      <w:tab/>
    </w:r>
    <w:r w:rsidRPr="00716D41">
      <w:fldChar w:fldCharType="begin"/>
    </w:r>
    <w:r w:rsidRPr="00716D41">
      <w:instrText xml:space="preserve">PAGE  </w:instrText>
    </w:r>
    <w:r w:rsidRPr="00716D41">
      <w:fldChar w:fldCharType="separate"/>
    </w:r>
    <w:r>
      <w:rPr>
        <w:noProof/>
      </w:rPr>
      <w:t>31</w:t>
    </w:r>
    <w:r w:rsidRPr="00716D41">
      <w:fldChar w:fldCharType="end"/>
    </w:r>
    <w:r>
      <w:tab/>
      <w:t>© Copyright IBM Corporation 202</w:t>
    </w:r>
    <w:r w:rsidR="00481BC8">
      <w:t>4</w:t>
    </w:r>
  </w:p>
  <w:p w14:paraId="07E89B83" w14:textId="77777777" w:rsidR="00CA48DD" w:rsidRPr="00C32118" w:rsidRDefault="00CA48DD" w:rsidP="008832EF">
    <w:pPr>
      <w:pStyle w:val="Footer"/>
      <w:tabs>
        <w:tab w:val="clear" w:pos="4802"/>
        <w:tab w:val="clear" w:pos="9582"/>
        <w:tab w:val="center" w:pos="5184"/>
        <w:tab w:val="right" w:pos="102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15A69" w14:textId="261B5798" w:rsidR="00CA48DD" w:rsidRDefault="00CA48DD" w:rsidP="007527DF">
    <w:pPr>
      <w:pStyle w:val="Footer"/>
      <w:tabs>
        <w:tab w:val="clear" w:pos="4802"/>
        <w:tab w:val="clear" w:pos="9582"/>
        <w:tab w:val="center" w:pos="5184"/>
        <w:tab w:val="right" w:pos="10260"/>
      </w:tabs>
    </w:pPr>
    <w:r>
      <w:tab/>
    </w:r>
    <w:r w:rsidRPr="00716D41">
      <w:fldChar w:fldCharType="begin"/>
    </w:r>
    <w:r w:rsidRPr="00716D41">
      <w:instrText xml:space="preserve">PAGE  </w:instrText>
    </w:r>
    <w:r w:rsidRPr="00716D41">
      <w:fldChar w:fldCharType="separate"/>
    </w:r>
    <w:r>
      <w:rPr>
        <w:noProof/>
      </w:rPr>
      <w:t>1</w:t>
    </w:r>
    <w:r w:rsidRPr="00716D41">
      <w:fldChar w:fldCharType="end"/>
    </w:r>
    <w:r>
      <w:tab/>
      <w:t>© Copyright IBM Corporation 202</w:t>
    </w:r>
    <w:r w:rsidR="00481BC8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F5ECD" w14:textId="77777777" w:rsidR="00C12252" w:rsidRDefault="00C12252">
      <w:r>
        <w:separator/>
      </w:r>
    </w:p>
  </w:footnote>
  <w:footnote w:type="continuationSeparator" w:id="0">
    <w:p w14:paraId="3CAEB861" w14:textId="77777777" w:rsidR="00C12252" w:rsidRDefault="00C12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165EB" w14:textId="77777777" w:rsidR="00CA48DD" w:rsidRPr="00716D41" w:rsidRDefault="00CA48DD" w:rsidP="00716D41">
    <w:pPr>
      <w:pStyle w:val="Header"/>
      <w:rPr>
        <w:lang w:val="en-GB"/>
      </w:rPr>
    </w:pPr>
    <w:r>
      <w:rPr>
        <w:lang w:val="en-GB"/>
      </w:rPr>
      <w:t>Exercises Guide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05EA" w14:textId="37D2BAE7" w:rsidR="00CA48DD" w:rsidRPr="00A524E2" w:rsidRDefault="00481BC8" w:rsidP="00481BC8">
    <w:pPr>
      <w:pStyle w:val="Caption"/>
    </w:pPr>
    <w:r w:rsidRPr="003F1034">
      <w:rPr>
        <w:noProof/>
      </w:rPr>
      <w:drawing>
        <wp:inline distT="0" distB="0" distL="0" distR="0" wp14:anchorId="2A590FE7" wp14:editId="26EABC42">
          <wp:extent cx="6492240" cy="635000"/>
          <wp:effectExtent l="0" t="0" r="0" b="0"/>
          <wp:docPr id="181009652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0096526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224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9EA1" w14:textId="20D04B8E" w:rsidR="007C0F35" w:rsidRPr="00481BC8" w:rsidRDefault="00481BC8" w:rsidP="00481BC8">
    <w:pPr>
      <w:pStyle w:val="Caption"/>
    </w:pPr>
    <w:r w:rsidRPr="003F1034">
      <w:rPr>
        <w:noProof/>
      </w:rPr>
      <w:drawing>
        <wp:inline distT="0" distB="0" distL="0" distR="0" wp14:anchorId="71EF3869" wp14:editId="3119C9E0">
          <wp:extent cx="6492240" cy="635000"/>
          <wp:effectExtent l="0" t="0" r="0" b="0"/>
          <wp:docPr id="174211914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211914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224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812ABE1E"/>
    <w:lvl w:ilvl="0">
      <w:start w:val="1"/>
      <w:numFmt w:val="lowerLetter"/>
      <w:pStyle w:val="ListNumber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1" w15:restartNumberingAfterBreak="0">
    <w:nsid w:val="FFFFFF80"/>
    <w:multiLevelType w:val="singleLevel"/>
    <w:tmpl w:val="0B12EC4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0C58CE4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22C6C2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3"/>
    <w:multiLevelType w:val="singleLevel"/>
    <w:tmpl w:val="641CE97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520E49F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6" w15:restartNumberingAfterBreak="0">
    <w:nsid w:val="FFFFFF89"/>
    <w:multiLevelType w:val="singleLevel"/>
    <w:tmpl w:val="38846C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18B70D5"/>
    <w:multiLevelType w:val="multilevel"/>
    <w:tmpl w:val="FC887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3AE50D7"/>
    <w:multiLevelType w:val="multilevel"/>
    <w:tmpl w:val="1F566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0414311E"/>
    <w:multiLevelType w:val="multilevel"/>
    <w:tmpl w:val="1E32C3DE"/>
    <w:lvl w:ilvl="0">
      <w:start w:val="1"/>
      <w:numFmt w:val="none"/>
      <w:pStyle w:val="IconStop"/>
      <w:suff w:val="space"/>
      <w:lvlText w:val="Stop:  "/>
      <w:lvlJc w:val="left"/>
      <w:pPr>
        <w:ind w:left="0" w:firstLine="0"/>
      </w:pPr>
      <w:rPr>
        <w:rFonts w:hint="default"/>
        <w:b/>
        <w:i w:val="0"/>
        <w:spacing w:val="-20"/>
        <w:position w:val="0"/>
        <w:u w:val="words"/>
        <w:effect w:val="none"/>
        <w:em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0" w15:restartNumberingAfterBreak="0">
    <w:nsid w:val="04A01806"/>
    <w:multiLevelType w:val="hybridMultilevel"/>
    <w:tmpl w:val="95EE66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C46FC3"/>
    <w:multiLevelType w:val="multilevel"/>
    <w:tmpl w:val="983CCE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9AC41E6"/>
    <w:multiLevelType w:val="multilevel"/>
    <w:tmpl w:val="9132C2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9B928E5"/>
    <w:multiLevelType w:val="multilevel"/>
    <w:tmpl w:val="BBF89558"/>
    <w:lvl w:ilvl="0">
      <w:start w:val="1"/>
      <w:numFmt w:val="none"/>
      <w:pStyle w:val="IconWarning"/>
      <w:suff w:val="space"/>
      <w:lvlText w:val="Warning:  "/>
      <w:lvlJc w:val="left"/>
      <w:rPr>
        <w:rFonts w:cs="Times New Roman" w:hint="default"/>
        <w:b/>
        <w:i w:val="0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4" w15:restartNumberingAfterBreak="0">
    <w:nsid w:val="10651B33"/>
    <w:multiLevelType w:val="multilevel"/>
    <w:tmpl w:val="79C63764"/>
    <w:lvl w:ilvl="0">
      <w:start w:val="1"/>
      <w:numFmt w:val="none"/>
      <w:pStyle w:val="IconUNIX"/>
      <w:suff w:val="space"/>
      <w:lvlText w:val="UNIX:  "/>
      <w:lvlJc w:val="left"/>
      <w:rPr>
        <w:rFonts w:cs="Times New Roman" w:hint="default"/>
        <w:b/>
        <w:i w:val="0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5" w15:restartNumberingAfterBreak="0">
    <w:nsid w:val="12904091"/>
    <w:multiLevelType w:val="multilevel"/>
    <w:tmpl w:val="F24617BE"/>
    <w:lvl w:ilvl="0">
      <w:start w:val="1"/>
      <w:numFmt w:val="none"/>
      <w:pStyle w:val="IconNote"/>
      <w:suff w:val="space"/>
      <w:lvlText w:val="Note:  "/>
      <w:lvlJc w:val="left"/>
      <w:rPr>
        <w:rFonts w:cs="Times New Roman" w:hint="default"/>
        <w:b/>
        <w:i w:val="0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6" w15:restartNumberingAfterBreak="0">
    <w:nsid w:val="14716871"/>
    <w:multiLevelType w:val="multilevel"/>
    <w:tmpl w:val="EB4E9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15FC117B"/>
    <w:multiLevelType w:val="multilevel"/>
    <w:tmpl w:val="AC5CF0D6"/>
    <w:lvl w:ilvl="0">
      <w:start w:val="1"/>
      <w:numFmt w:val="none"/>
      <w:pStyle w:val="IconWindows"/>
      <w:suff w:val="space"/>
      <w:lvlText w:val="Windows:  "/>
      <w:lvlJc w:val="left"/>
      <w:rPr>
        <w:rFonts w:cs="Times New Roman" w:hint="default"/>
        <w:b/>
        <w:i w:val="0"/>
        <w:color w:val="auto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8" w15:restartNumberingAfterBreak="0">
    <w:nsid w:val="168355FA"/>
    <w:multiLevelType w:val="multilevel"/>
    <w:tmpl w:val="7362D9E4"/>
    <w:lvl w:ilvl="0">
      <w:start w:val="1"/>
      <w:numFmt w:val="none"/>
      <w:pStyle w:val="IconLinux"/>
      <w:suff w:val="space"/>
      <w:lvlText w:val="Linux:  "/>
      <w:lvlJc w:val="left"/>
      <w:rPr>
        <w:rFonts w:cs="Times New Roman" w:hint="default"/>
        <w:b/>
        <w:i w:val="0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9" w15:restartNumberingAfterBreak="0">
    <w:nsid w:val="1BAB1553"/>
    <w:multiLevelType w:val="multilevel"/>
    <w:tmpl w:val="A6964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5451119"/>
    <w:multiLevelType w:val="multilevel"/>
    <w:tmpl w:val="57F6FC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2F307407"/>
    <w:multiLevelType w:val="multilevel"/>
    <w:tmpl w:val="45C28496"/>
    <w:lvl w:ilvl="0">
      <w:start w:val="1"/>
      <w:numFmt w:val="none"/>
      <w:pStyle w:val="IconSyntax"/>
      <w:suff w:val="space"/>
      <w:lvlText w:val="Syntax:  "/>
      <w:lvlJc w:val="left"/>
      <w:pPr>
        <w:ind w:left="0" w:firstLine="0"/>
      </w:pPr>
      <w:rPr>
        <w:rFonts w:hint="default"/>
        <w:b/>
        <w:i w:val="0"/>
        <w:spacing w:val="-20"/>
        <w:position w:val="0"/>
        <w:u w:val="words"/>
        <w:effect w:val="none"/>
        <w:em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2" w15:restartNumberingAfterBreak="0">
    <w:nsid w:val="3B7D6737"/>
    <w:multiLevelType w:val="multilevel"/>
    <w:tmpl w:val="19D215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3DBD3074"/>
    <w:multiLevelType w:val="multilevel"/>
    <w:tmpl w:val="00B80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6F6337"/>
    <w:multiLevelType w:val="multilevel"/>
    <w:tmpl w:val="B58EB444"/>
    <w:lvl w:ilvl="0">
      <w:start w:val="1"/>
      <w:numFmt w:val="none"/>
      <w:pStyle w:val="IconExample"/>
      <w:suff w:val="space"/>
      <w:lvlText w:val="Example:  "/>
      <w:lvlJc w:val="left"/>
      <w:pPr>
        <w:ind w:left="0" w:firstLine="0"/>
      </w:pPr>
      <w:rPr>
        <w:rFonts w:hint="default"/>
        <w:b/>
        <w:i w:val="0"/>
        <w:spacing w:val="-20"/>
        <w:position w:val="0"/>
        <w:u w:val="words"/>
        <w:effect w:val="none"/>
        <w:em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5" w15:restartNumberingAfterBreak="0">
    <w:nsid w:val="466E2B29"/>
    <w:multiLevelType w:val="multilevel"/>
    <w:tmpl w:val="80AE31EE"/>
    <w:lvl w:ilvl="0">
      <w:start w:val="1"/>
      <w:numFmt w:val="none"/>
      <w:pStyle w:val="IconImportant"/>
      <w:suff w:val="space"/>
      <w:lvlText w:val="Important:  "/>
      <w:lvlJc w:val="left"/>
      <w:rPr>
        <w:rFonts w:cs="Times New Roman" w:hint="default"/>
        <w:b/>
        <w:i w:val="0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6" w15:restartNumberingAfterBreak="0">
    <w:nsid w:val="47DD2CB1"/>
    <w:multiLevelType w:val="multilevel"/>
    <w:tmpl w:val="699E62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4D4A643E"/>
    <w:multiLevelType w:val="multilevel"/>
    <w:tmpl w:val="C5EC9114"/>
    <w:lvl w:ilvl="0">
      <w:start w:val="1"/>
      <w:numFmt w:val="none"/>
      <w:pStyle w:val="IconRequirements"/>
      <w:suff w:val="space"/>
      <w:lvlText w:val="Requirements:  "/>
      <w:lvlJc w:val="left"/>
      <w:pPr>
        <w:ind w:left="0" w:firstLine="0"/>
      </w:pPr>
      <w:rPr>
        <w:rFonts w:hint="default"/>
        <w:b/>
        <w:i w:val="0"/>
        <w:spacing w:val="-20"/>
        <w:position w:val="0"/>
        <w:u w:val="words"/>
        <w:effect w:val="none"/>
        <w:em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8" w15:restartNumberingAfterBreak="0">
    <w:nsid w:val="4E0009D7"/>
    <w:multiLevelType w:val="hybridMultilevel"/>
    <w:tmpl w:val="62C0E6AE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4055D0"/>
    <w:multiLevelType w:val="multilevel"/>
    <w:tmpl w:val="AB8C93AA"/>
    <w:lvl w:ilvl="0">
      <w:start w:val="1"/>
      <w:numFmt w:val="none"/>
      <w:pStyle w:val="IconInformation"/>
      <w:suff w:val="space"/>
      <w:lvlText w:val="Information:  "/>
      <w:lvlJc w:val="left"/>
      <w:rPr>
        <w:rFonts w:cs="Times New Roman" w:hint="default"/>
        <w:b/>
        <w:i w:val="0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0" w15:restartNumberingAfterBreak="0">
    <w:nsid w:val="549948C3"/>
    <w:multiLevelType w:val="multilevel"/>
    <w:tmpl w:val="626AE0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4F45361"/>
    <w:multiLevelType w:val="multilevel"/>
    <w:tmpl w:val="1ADCB37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Sub-part"/>
      <w:suff w:val="space"/>
      <w:lvlText w:val="Part %3."/>
      <w:lvlJc w:val="left"/>
      <w:pPr>
        <w:ind w:left="3402" w:hanging="3402"/>
      </w:pPr>
      <w:rPr>
        <w:rFonts w:cs="Times New Roman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 w:hint="default"/>
      </w:rPr>
    </w:lvl>
  </w:abstractNum>
  <w:abstractNum w:abstractNumId="32" w15:restartNumberingAfterBreak="0">
    <w:nsid w:val="5594659F"/>
    <w:multiLevelType w:val="multilevel"/>
    <w:tmpl w:val="C1940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D92317"/>
    <w:multiLevelType w:val="multilevel"/>
    <w:tmpl w:val="9DE041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63E875FE"/>
    <w:multiLevelType w:val="multilevel"/>
    <w:tmpl w:val="91062224"/>
    <w:lvl w:ilvl="0">
      <w:start w:val="1"/>
      <w:numFmt w:val="none"/>
      <w:pStyle w:val="IconQuestion"/>
      <w:suff w:val="space"/>
      <w:lvlText w:val="Question:  "/>
      <w:lvlJc w:val="left"/>
      <w:rPr>
        <w:rFonts w:cs="Times New Roman" w:hint="default"/>
        <w:b/>
        <w:i w:val="0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5" w15:restartNumberingAfterBreak="0">
    <w:nsid w:val="651E6C35"/>
    <w:multiLevelType w:val="multilevel"/>
    <w:tmpl w:val="2F7C12A0"/>
    <w:lvl w:ilvl="0">
      <w:start w:val="1"/>
      <w:numFmt w:val="decimal"/>
      <w:suff w:val="space"/>
      <w:lvlText w:val="%1."/>
      <w:lvlJc w:val="left"/>
      <w:rPr>
        <w:rFonts w:cs="Times New Roman" w:hint="default"/>
      </w:rPr>
    </w:lvl>
    <w:lvl w:ilvl="1">
      <w:start w:val="1"/>
      <w:numFmt w:val="decimal"/>
      <w:pStyle w:val="HeadingPartorSection"/>
      <w:suff w:val="space"/>
      <w:lvlText w:val="%2."/>
      <w:lvlJc w:val="left"/>
      <w:rPr>
        <w:rFonts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Subsection"/>
      <w:suff w:val="space"/>
      <w:lvlText w:val="Section %3."/>
      <w:lvlJc w:val="left"/>
      <w:pPr>
        <w:ind w:left="3402" w:hanging="3402"/>
      </w:pPr>
      <w:rPr>
        <w:rFonts w:cs="Times New Roman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 w:hint="default"/>
      </w:rPr>
    </w:lvl>
  </w:abstractNum>
  <w:abstractNum w:abstractNumId="36" w15:restartNumberingAfterBreak="0">
    <w:nsid w:val="67DC40E7"/>
    <w:multiLevelType w:val="multilevel"/>
    <w:tmpl w:val="75CE0478"/>
    <w:lvl w:ilvl="0">
      <w:start w:val="1"/>
      <w:numFmt w:val="decimal"/>
      <w:pStyle w:val="Steps"/>
      <w:lvlText w:val="__ 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__ %2. "/>
      <w:lvlJc w:val="left"/>
      <w:pPr>
        <w:tabs>
          <w:tab w:val="num" w:pos="720"/>
        </w:tabs>
        <w:ind w:left="144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suff w:val="nothing"/>
      <w:lvlText w:val="__ %3"/>
      <w:lvlJc w:val="left"/>
      <w:pPr>
        <w:ind w:left="3402" w:hanging="1962"/>
      </w:pPr>
      <w:rPr>
        <w:rFonts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 w:hint="default"/>
      </w:rPr>
    </w:lvl>
  </w:abstractNum>
  <w:abstractNum w:abstractNumId="37" w15:restartNumberingAfterBreak="0">
    <w:nsid w:val="681E08CF"/>
    <w:multiLevelType w:val="multilevel"/>
    <w:tmpl w:val="19D215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6A824849"/>
    <w:multiLevelType w:val="multilevel"/>
    <w:tmpl w:val="B79EC31E"/>
    <w:lvl w:ilvl="0">
      <w:start w:val="1"/>
      <w:numFmt w:val="none"/>
      <w:pStyle w:val="IconHint"/>
      <w:suff w:val="space"/>
      <w:lvlText w:val="Hint:  "/>
      <w:lvlJc w:val="left"/>
      <w:pPr>
        <w:ind w:left="0" w:firstLine="0"/>
      </w:pPr>
      <w:rPr>
        <w:rFonts w:cs="Times New Roman" w:hint="default"/>
        <w:b/>
        <w:i w:val="0"/>
        <w:spacing w:val="-20"/>
        <w:position w:val="0"/>
        <w:u w:val="words"/>
        <w:effect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</w:abstractNum>
  <w:abstractNum w:abstractNumId="39" w15:restartNumberingAfterBreak="0">
    <w:nsid w:val="6BC365D2"/>
    <w:multiLevelType w:val="multilevel"/>
    <w:tmpl w:val="44B42E5A"/>
    <w:lvl w:ilvl="0">
      <w:start w:val="1"/>
      <w:numFmt w:val="none"/>
      <w:pStyle w:val="IconOptional"/>
      <w:suff w:val="space"/>
      <w:lvlText w:val="Optional:  "/>
      <w:lvlJc w:val="left"/>
      <w:pPr>
        <w:ind w:left="0" w:firstLine="0"/>
      </w:pPr>
      <w:rPr>
        <w:rFonts w:hint="default"/>
        <w:b/>
        <w:i w:val="0"/>
        <w:spacing w:val="-20"/>
        <w:position w:val="0"/>
        <w:u w:val="words"/>
        <w:effect w:val="none"/>
        <w:em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0" w15:restartNumberingAfterBreak="0">
    <w:nsid w:val="6CA423BE"/>
    <w:multiLevelType w:val="multilevel"/>
    <w:tmpl w:val="E2BC0B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72200666"/>
    <w:multiLevelType w:val="multilevel"/>
    <w:tmpl w:val="35D6C0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73D630CC"/>
    <w:multiLevelType w:val="multilevel"/>
    <w:tmpl w:val="0088A97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761E318B"/>
    <w:multiLevelType w:val="multilevel"/>
    <w:tmpl w:val="1980B6EC"/>
    <w:lvl w:ilvl="0">
      <w:start w:val="1"/>
      <w:numFmt w:val="none"/>
      <w:pStyle w:val="IconTroubleshoot"/>
      <w:suff w:val="space"/>
      <w:lvlText w:val="Troubleshooting:  "/>
      <w:lvlJc w:val="left"/>
      <w:pPr>
        <w:ind w:left="0" w:firstLine="0"/>
      </w:pPr>
      <w:rPr>
        <w:rFonts w:hint="default"/>
        <w:b/>
        <w:i w:val="0"/>
        <w:spacing w:val="-20"/>
        <w:position w:val="0"/>
        <w:u w:val="words"/>
        <w:effect w:val="none"/>
        <w:em w:val="none"/>
      </w:rPr>
    </w:lvl>
    <w:lvl w:ilvl="1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4" w15:restartNumberingAfterBreak="0">
    <w:nsid w:val="778879CC"/>
    <w:multiLevelType w:val="multilevel"/>
    <w:tmpl w:val="A15A7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7CA81CE1"/>
    <w:multiLevelType w:val="hybridMultilevel"/>
    <w:tmpl w:val="98D83F90"/>
    <w:lvl w:ilvl="0" w:tplc="77BCEC42">
      <w:start w:val="1"/>
      <w:numFmt w:val="decimal"/>
      <w:lvlText w:val="%1."/>
      <w:lvlJc w:val="left"/>
      <w:pPr>
        <w:ind w:left="454" w:hanging="284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C87076"/>
    <w:multiLevelType w:val="multilevel"/>
    <w:tmpl w:val="42948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8461274">
    <w:abstractNumId w:val="6"/>
  </w:num>
  <w:num w:numId="2" w16cid:durableId="1086727489">
    <w:abstractNumId w:val="4"/>
  </w:num>
  <w:num w:numId="3" w16cid:durableId="268466646">
    <w:abstractNumId w:val="3"/>
  </w:num>
  <w:num w:numId="4" w16cid:durableId="1101026176">
    <w:abstractNumId w:val="2"/>
  </w:num>
  <w:num w:numId="5" w16cid:durableId="1846246290">
    <w:abstractNumId w:val="1"/>
  </w:num>
  <w:num w:numId="6" w16cid:durableId="75904346">
    <w:abstractNumId w:val="5"/>
    <w:lvlOverride w:ilvl="0">
      <w:startOverride w:val="1"/>
    </w:lvlOverride>
  </w:num>
  <w:num w:numId="7" w16cid:durableId="1344435497">
    <w:abstractNumId w:val="0"/>
    <w:lvlOverride w:ilvl="0">
      <w:startOverride w:val="1"/>
    </w:lvlOverride>
  </w:num>
  <w:num w:numId="8" w16cid:durableId="426269640">
    <w:abstractNumId w:val="17"/>
  </w:num>
  <w:num w:numId="9" w16cid:durableId="2081708401">
    <w:abstractNumId w:val="36"/>
  </w:num>
  <w:num w:numId="10" w16cid:durableId="580918703">
    <w:abstractNumId w:val="24"/>
  </w:num>
  <w:num w:numId="11" w16cid:durableId="286157678">
    <w:abstractNumId w:val="29"/>
  </w:num>
  <w:num w:numId="12" w16cid:durableId="1879122621">
    <w:abstractNumId w:val="13"/>
  </w:num>
  <w:num w:numId="13" w16cid:durableId="435558915">
    <w:abstractNumId w:val="14"/>
  </w:num>
  <w:num w:numId="14" w16cid:durableId="1934629172">
    <w:abstractNumId w:val="34"/>
  </w:num>
  <w:num w:numId="15" w16cid:durableId="1919824721">
    <w:abstractNumId w:val="18"/>
  </w:num>
  <w:num w:numId="16" w16cid:durableId="902569516">
    <w:abstractNumId w:val="25"/>
  </w:num>
  <w:num w:numId="17" w16cid:durableId="703140340">
    <w:abstractNumId w:val="15"/>
  </w:num>
  <w:num w:numId="18" w16cid:durableId="1595627923">
    <w:abstractNumId w:val="31"/>
  </w:num>
  <w:num w:numId="19" w16cid:durableId="1940915258">
    <w:abstractNumId w:val="9"/>
  </w:num>
  <w:num w:numId="20" w16cid:durableId="704404600">
    <w:abstractNumId w:val="21"/>
  </w:num>
  <w:num w:numId="21" w16cid:durableId="98842254">
    <w:abstractNumId w:val="27"/>
  </w:num>
  <w:num w:numId="22" w16cid:durableId="1407150792">
    <w:abstractNumId w:val="39"/>
  </w:num>
  <w:num w:numId="23" w16cid:durableId="1450902383">
    <w:abstractNumId w:val="43"/>
  </w:num>
  <w:num w:numId="24" w16cid:durableId="649942401">
    <w:abstractNumId w:val="38"/>
  </w:num>
  <w:num w:numId="25" w16cid:durableId="699353871">
    <w:abstractNumId w:val="35"/>
  </w:num>
  <w:num w:numId="26" w16cid:durableId="1908034548">
    <w:abstractNumId w:val="23"/>
  </w:num>
  <w:num w:numId="27" w16cid:durableId="2001423709">
    <w:abstractNumId w:val="37"/>
  </w:num>
  <w:num w:numId="28" w16cid:durableId="1186872059">
    <w:abstractNumId w:val="33"/>
  </w:num>
  <w:num w:numId="29" w16cid:durableId="1339195255">
    <w:abstractNumId w:val="20"/>
  </w:num>
  <w:num w:numId="30" w16cid:durableId="1939170658">
    <w:abstractNumId w:val="26"/>
  </w:num>
  <w:num w:numId="31" w16cid:durableId="1876575161">
    <w:abstractNumId w:val="32"/>
  </w:num>
  <w:num w:numId="32" w16cid:durableId="124548069">
    <w:abstractNumId w:val="16"/>
  </w:num>
  <w:num w:numId="33" w16cid:durableId="1701012137">
    <w:abstractNumId w:val="30"/>
  </w:num>
  <w:num w:numId="34" w16cid:durableId="1907109182">
    <w:abstractNumId w:val="41"/>
  </w:num>
  <w:num w:numId="35" w16cid:durableId="1493567795">
    <w:abstractNumId w:val="11"/>
  </w:num>
  <w:num w:numId="36" w16cid:durableId="780996705">
    <w:abstractNumId w:val="19"/>
  </w:num>
  <w:num w:numId="37" w16cid:durableId="698706472">
    <w:abstractNumId w:val="46"/>
  </w:num>
  <w:num w:numId="38" w16cid:durableId="36203822">
    <w:abstractNumId w:val="7"/>
  </w:num>
  <w:num w:numId="39" w16cid:durableId="126163292">
    <w:abstractNumId w:val="12"/>
  </w:num>
  <w:num w:numId="40" w16cid:durableId="748575429">
    <w:abstractNumId w:val="44"/>
  </w:num>
  <w:num w:numId="41" w16cid:durableId="2137719528">
    <w:abstractNumId w:val="40"/>
  </w:num>
  <w:num w:numId="42" w16cid:durableId="88477039">
    <w:abstractNumId w:val="8"/>
  </w:num>
  <w:num w:numId="43" w16cid:durableId="1779177347">
    <w:abstractNumId w:val="22"/>
  </w:num>
  <w:num w:numId="44" w16cid:durableId="71852673">
    <w:abstractNumId w:val="10"/>
  </w:num>
  <w:num w:numId="45" w16cid:durableId="545024453">
    <w:abstractNumId w:val="45"/>
  </w:num>
  <w:num w:numId="46" w16cid:durableId="744230388">
    <w:abstractNumId w:val="42"/>
  </w:num>
  <w:num w:numId="47" w16cid:durableId="616178057">
    <w:abstractNumId w:val="2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mirrorMargin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93C"/>
    <w:rsid w:val="00006061"/>
    <w:rsid w:val="0000777C"/>
    <w:rsid w:val="00015E9E"/>
    <w:rsid w:val="00016BFE"/>
    <w:rsid w:val="00016D82"/>
    <w:rsid w:val="00022F5A"/>
    <w:rsid w:val="00036150"/>
    <w:rsid w:val="00040787"/>
    <w:rsid w:val="000437F5"/>
    <w:rsid w:val="00047FB0"/>
    <w:rsid w:val="0005267A"/>
    <w:rsid w:val="00055896"/>
    <w:rsid w:val="00056793"/>
    <w:rsid w:val="0005712F"/>
    <w:rsid w:val="000641A1"/>
    <w:rsid w:val="00072A06"/>
    <w:rsid w:val="00073384"/>
    <w:rsid w:val="000734CA"/>
    <w:rsid w:val="00073F56"/>
    <w:rsid w:val="00074C93"/>
    <w:rsid w:val="00086A25"/>
    <w:rsid w:val="0009241D"/>
    <w:rsid w:val="000943DD"/>
    <w:rsid w:val="000A3328"/>
    <w:rsid w:val="000C67B3"/>
    <w:rsid w:val="000C67EC"/>
    <w:rsid w:val="000E16DB"/>
    <w:rsid w:val="000E64B9"/>
    <w:rsid w:val="00102ED4"/>
    <w:rsid w:val="00103BB9"/>
    <w:rsid w:val="001101B3"/>
    <w:rsid w:val="001128C8"/>
    <w:rsid w:val="001138C9"/>
    <w:rsid w:val="00124B70"/>
    <w:rsid w:val="00126A0D"/>
    <w:rsid w:val="001437B7"/>
    <w:rsid w:val="0015473F"/>
    <w:rsid w:val="00161C43"/>
    <w:rsid w:val="001654F4"/>
    <w:rsid w:val="00166F82"/>
    <w:rsid w:val="00180AB4"/>
    <w:rsid w:val="0018312B"/>
    <w:rsid w:val="001839FB"/>
    <w:rsid w:val="00183CB2"/>
    <w:rsid w:val="00185247"/>
    <w:rsid w:val="001857CC"/>
    <w:rsid w:val="00185D28"/>
    <w:rsid w:val="001944DD"/>
    <w:rsid w:val="001A0623"/>
    <w:rsid w:val="001A48BF"/>
    <w:rsid w:val="001A4AB2"/>
    <w:rsid w:val="001B4498"/>
    <w:rsid w:val="001B74C3"/>
    <w:rsid w:val="001C2C8A"/>
    <w:rsid w:val="001D30D0"/>
    <w:rsid w:val="001F09FB"/>
    <w:rsid w:val="001F67D8"/>
    <w:rsid w:val="00200B3C"/>
    <w:rsid w:val="0020174A"/>
    <w:rsid w:val="00203467"/>
    <w:rsid w:val="00207A43"/>
    <w:rsid w:val="00210332"/>
    <w:rsid w:val="00224E42"/>
    <w:rsid w:val="00227C6E"/>
    <w:rsid w:val="00231F8C"/>
    <w:rsid w:val="00236447"/>
    <w:rsid w:val="00237AFB"/>
    <w:rsid w:val="00244431"/>
    <w:rsid w:val="00244776"/>
    <w:rsid w:val="00244FA4"/>
    <w:rsid w:val="00246F7E"/>
    <w:rsid w:val="002477D5"/>
    <w:rsid w:val="00247F08"/>
    <w:rsid w:val="002509AA"/>
    <w:rsid w:val="002564BC"/>
    <w:rsid w:val="0026321E"/>
    <w:rsid w:val="00266B29"/>
    <w:rsid w:val="00273756"/>
    <w:rsid w:val="002754B9"/>
    <w:rsid w:val="002819C7"/>
    <w:rsid w:val="00284441"/>
    <w:rsid w:val="00286746"/>
    <w:rsid w:val="002936BB"/>
    <w:rsid w:val="002A0D1B"/>
    <w:rsid w:val="002C72B5"/>
    <w:rsid w:val="002C7838"/>
    <w:rsid w:val="002E0ABF"/>
    <w:rsid w:val="002E3171"/>
    <w:rsid w:val="00300841"/>
    <w:rsid w:val="003014C7"/>
    <w:rsid w:val="00304069"/>
    <w:rsid w:val="003069AF"/>
    <w:rsid w:val="003126E6"/>
    <w:rsid w:val="00326C77"/>
    <w:rsid w:val="00327A08"/>
    <w:rsid w:val="00337696"/>
    <w:rsid w:val="003425E9"/>
    <w:rsid w:val="00344B8F"/>
    <w:rsid w:val="00346C9A"/>
    <w:rsid w:val="00350D66"/>
    <w:rsid w:val="0035462E"/>
    <w:rsid w:val="00356392"/>
    <w:rsid w:val="003574E0"/>
    <w:rsid w:val="0036184F"/>
    <w:rsid w:val="003626EE"/>
    <w:rsid w:val="00377951"/>
    <w:rsid w:val="00386CBF"/>
    <w:rsid w:val="00391C5E"/>
    <w:rsid w:val="00395393"/>
    <w:rsid w:val="003A0D5F"/>
    <w:rsid w:val="003B3AA4"/>
    <w:rsid w:val="003C1206"/>
    <w:rsid w:val="003D2261"/>
    <w:rsid w:val="003D4CA0"/>
    <w:rsid w:val="003E2942"/>
    <w:rsid w:val="003E4230"/>
    <w:rsid w:val="0040099C"/>
    <w:rsid w:val="004039C9"/>
    <w:rsid w:val="004043D5"/>
    <w:rsid w:val="00406D72"/>
    <w:rsid w:val="00407CF5"/>
    <w:rsid w:val="00416238"/>
    <w:rsid w:val="00423224"/>
    <w:rsid w:val="00423B78"/>
    <w:rsid w:val="00440AF8"/>
    <w:rsid w:val="00441DFE"/>
    <w:rsid w:val="00447C77"/>
    <w:rsid w:val="00447E7C"/>
    <w:rsid w:val="00451296"/>
    <w:rsid w:val="00453694"/>
    <w:rsid w:val="00454913"/>
    <w:rsid w:val="004557E8"/>
    <w:rsid w:val="00466BD9"/>
    <w:rsid w:val="00481BC8"/>
    <w:rsid w:val="00482627"/>
    <w:rsid w:val="004829A4"/>
    <w:rsid w:val="00484C32"/>
    <w:rsid w:val="00490F82"/>
    <w:rsid w:val="0049178D"/>
    <w:rsid w:val="00492D3F"/>
    <w:rsid w:val="00493409"/>
    <w:rsid w:val="00495422"/>
    <w:rsid w:val="004A4457"/>
    <w:rsid w:val="004B0249"/>
    <w:rsid w:val="004B3EBA"/>
    <w:rsid w:val="004B46DA"/>
    <w:rsid w:val="004C197B"/>
    <w:rsid w:val="004C2FC0"/>
    <w:rsid w:val="004C6602"/>
    <w:rsid w:val="004D2F17"/>
    <w:rsid w:val="004D443B"/>
    <w:rsid w:val="004D4B66"/>
    <w:rsid w:val="004D4BDB"/>
    <w:rsid w:val="004E47E9"/>
    <w:rsid w:val="004E6651"/>
    <w:rsid w:val="004F49B3"/>
    <w:rsid w:val="00502486"/>
    <w:rsid w:val="00504F6B"/>
    <w:rsid w:val="005058E9"/>
    <w:rsid w:val="0051457F"/>
    <w:rsid w:val="005222AA"/>
    <w:rsid w:val="0052483E"/>
    <w:rsid w:val="00527A54"/>
    <w:rsid w:val="0053475F"/>
    <w:rsid w:val="00534906"/>
    <w:rsid w:val="005432C5"/>
    <w:rsid w:val="00547002"/>
    <w:rsid w:val="005532DF"/>
    <w:rsid w:val="0055518F"/>
    <w:rsid w:val="0056289A"/>
    <w:rsid w:val="00566927"/>
    <w:rsid w:val="005800DE"/>
    <w:rsid w:val="005845B8"/>
    <w:rsid w:val="00587859"/>
    <w:rsid w:val="005A3535"/>
    <w:rsid w:val="005C02D2"/>
    <w:rsid w:val="005C254F"/>
    <w:rsid w:val="005E4DAC"/>
    <w:rsid w:val="005E5868"/>
    <w:rsid w:val="005E5982"/>
    <w:rsid w:val="005E7ABF"/>
    <w:rsid w:val="005F44D0"/>
    <w:rsid w:val="00601E33"/>
    <w:rsid w:val="00603B77"/>
    <w:rsid w:val="00603BC3"/>
    <w:rsid w:val="00610D3F"/>
    <w:rsid w:val="006179C0"/>
    <w:rsid w:val="00617B41"/>
    <w:rsid w:val="00617BE0"/>
    <w:rsid w:val="00623672"/>
    <w:rsid w:val="00627ED2"/>
    <w:rsid w:val="00633098"/>
    <w:rsid w:val="0063389C"/>
    <w:rsid w:val="006469A1"/>
    <w:rsid w:val="006510CF"/>
    <w:rsid w:val="00657DE5"/>
    <w:rsid w:val="00660056"/>
    <w:rsid w:val="0066584D"/>
    <w:rsid w:val="006748BD"/>
    <w:rsid w:val="00674D12"/>
    <w:rsid w:val="00692898"/>
    <w:rsid w:val="00695E1F"/>
    <w:rsid w:val="00695F44"/>
    <w:rsid w:val="0069647A"/>
    <w:rsid w:val="006A032A"/>
    <w:rsid w:val="006A3278"/>
    <w:rsid w:val="006B1F44"/>
    <w:rsid w:val="006B5160"/>
    <w:rsid w:val="006B570B"/>
    <w:rsid w:val="006C18F8"/>
    <w:rsid w:val="006D6F98"/>
    <w:rsid w:val="00700271"/>
    <w:rsid w:val="0070721F"/>
    <w:rsid w:val="00711DDB"/>
    <w:rsid w:val="00711E15"/>
    <w:rsid w:val="0071508A"/>
    <w:rsid w:val="00716D41"/>
    <w:rsid w:val="00725F6C"/>
    <w:rsid w:val="00726F93"/>
    <w:rsid w:val="0072702F"/>
    <w:rsid w:val="007305C2"/>
    <w:rsid w:val="007320AB"/>
    <w:rsid w:val="00732D60"/>
    <w:rsid w:val="007331B9"/>
    <w:rsid w:val="0073659C"/>
    <w:rsid w:val="007449FB"/>
    <w:rsid w:val="007527DF"/>
    <w:rsid w:val="00764DA3"/>
    <w:rsid w:val="00765BED"/>
    <w:rsid w:val="00767160"/>
    <w:rsid w:val="00772697"/>
    <w:rsid w:val="007777B9"/>
    <w:rsid w:val="007826A7"/>
    <w:rsid w:val="00793502"/>
    <w:rsid w:val="00793AC5"/>
    <w:rsid w:val="007B21E9"/>
    <w:rsid w:val="007B2642"/>
    <w:rsid w:val="007B27C4"/>
    <w:rsid w:val="007C0F35"/>
    <w:rsid w:val="007E38D2"/>
    <w:rsid w:val="007E6100"/>
    <w:rsid w:val="007E6336"/>
    <w:rsid w:val="007F2D15"/>
    <w:rsid w:val="007F7023"/>
    <w:rsid w:val="00801F60"/>
    <w:rsid w:val="00805984"/>
    <w:rsid w:val="008251CE"/>
    <w:rsid w:val="008326B5"/>
    <w:rsid w:val="00841E85"/>
    <w:rsid w:val="00844A72"/>
    <w:rsid w:val="00854F03"/>
    <w:rsid w:val="008562FC"/>
    <w:rsid w:val="008606B3"/>
    <w:rsid w:val="008716D3"/>
    <w:rsid w:val="008726F4"/>
    <w:rsid w:val="008732FE"/>
    <w:rsid w:val="008737DA"/>
    <w:rsid w:val="008832EF"/>
    <w:rsid w:val="00894475"/>
    <w:rsid w:val="00894692"/>
    <w:rsid w:val="00896D83"/>
    <w:rsid w:val="008A5A83"/>
    <w:rsid w:val="008B6AF1"/>
    <w:rsid w:val="008C7404"/>
    <w:rsid w:val="008D161B"/>
    <w:rsid w:val="008D5E49"/>
    <w:rsid w:val="008D6105"/>
    <w:rsid w:val="008E1001"/>
    <w:rsid w:val="008E28B0"/>
    <w:rsid w:val="00903126"/>
    <w:rsid w:val="00906CB9"/>
    <w:rsid w:val="0090788F"/>
    <w:rsid w:val="009079C2"/>
    <w:rsid w:val="00913DFD"/>
    <w:rsid w:val="00936653"/>
    <w:rsid w:val="00943916"/>
    <w:rsid w:val="00945794"/>
    <w:rsid w:val="00945A75"/>
    <w:rsid w:val="00953F41"/>
    <w:rsid w:val="00954AD8"/>
    <w:rsid w:val="00963950"/>
    <w:rsid w:val="00974B01"/>
    <w:rsid w:val="00975D81"/>
    <w:rsid w:val="00977D14"/>
    <w:rsid w:val="009804C7"/>
    <w:rsid w:val="009821D2"/>
    <w:rsid w:val="00992C4E"/>
    <w:rsid w:val="009B621F"/>
    <w:rsid w:val="009B75B9"/>
    <w:rsid w:val="009C0F7E"/>
    <w:rsid w:val="009C2BE9"/>
    <w:rsid w:val="009D41C0"/>
    <w:rsid w:val="009D44C6"/>
    <w:rsid w:val="009E47D4"/>
    <w:rsid w:val="009F4C81"/>
    <w:rsid w:val="009F617E"/>
    <w:rsid w:val="009F751F"/>
    <w:rsid w:val="00A01295"/>
    <w:rsid w:val="00A032AD"/>
    <w:rsid w:val="00A101A8"/>
    <w:rsid w:val="00A13A1B"/>
    <w:rsid w:val="00A13DF4"/>
    <w:rsid w:val="00A20ECD"/>
    <w:rsid w:val="00A224F1"/>
    <w:rsid w:val="00A524E2"/>
    <w:rsid w:val="00A6123C"/>
    <w:rsid w:val="00A62C27"/>
    <w:rsid w:val="00A642C6"/>
    <w:rsid w:val="00A645E2"/>
    <w:rsid w:val="00A64E42"/>
    <w:rsid w:val="00A65A74"/>
    <w:rsid w:val="00A72F60"/>
    <w:rsid w:val="00A75075"/>
    <w:rsid w:val="00A770C0"/>
    <w:rsid w:val="00A9662B"/>
    <w:rsid w:val="00AA0BD3"/>
    <w:rsid w:val="00AA5906"/>
    <w:rsid w:val="00AA66CE"/>
    <w:rsid w:val="00AB7F6A"/>
    <w:rsid w:val="00AC7081"/>
    <w:rsid w:val="00AD10B9"/>
    <w:rsid w:val="00AD7C0E"/>
    <w:rsid w:val="00AE5D59"/>
    <w:rsid w:val="00AF0BFD"/>
    <w:rsid w:val="00AF0DEB"/>
    <w:rsid w:val="00AF1E2A"/>
    <w:rsid w:val="00B05CE4"/>
    <w:rsid w:val="00B10AB4"/>
    <w:rsid w:val="00B20FEF"/>
    <w:rsid w:val="00B21ABB"/>
    <w:rsid w:val="00B22645"/>
    <w:rsid w:val="00B3521B"/>
    <w:rsid w:val="00B37C45"/>
    <w:rsid w:val="00B51BCA"/>
    <w:rsid w:val="00B52268"/>
    <w:rsid w:val="00B540AE"/>
    <w:rsid w:val="00B6106A"/>
    <w:rsid w:val="00B662B8"/>
    <w:rsid w:val="00B66346"/>
    <w:rsid w:val="00B67398"/>
    <w:rsid w:val="00B7012F"/>
    <w:rsid w:val="00B711CC"/>
    <w:rsid w:val="00B71639"/>
    <w:rsid w:val="00B71A45"/>
    <w:rsid w:val="00B73B90"/>
    <w:rsid w:val="00B74955"/>
    <w:rsid w:val="00B76668"/>
    <w:rsid w:val="00B76DDC"/>
    <w:rsid w:val="00B80FE8"/>
    <w:rsid w:val="00B81AE3"/>
    <w:rsid w:val="00B82CDC"/>
    <w:rsid w:val="00B83B2D"/>
    <w:rsid w:val="00B84624"/>
    <w:rsid w:val="00B85FB6"/>
    <w:rsid w:val="00BA4DC5"/>
    <w:rsid w:val="00BB2125"/>
    <w:rsid w:val="00BB2A32"/>
    <w:rsid w:val="00BC4EBD"/>
    <w:rsid w:val="00BC5FB5"/>
    <w:rsid w:val="00BC6273"/>
    <w:rsid w:val="00BD2708"/>
    <w:rsid w:val="00BD6118"/>
    <w:rsid w:val="00BF01F0"/>
    <w:rsid w:val="00BF6A90"/>
    <w:rsid w:val="00C01A1D"/>
    <w:rsid w:val="00C045C0"/>
    <w:rsid w:val="00C10BE4"/>
    <w:rsid w:val="00C12252"/>
    <w:rsid w:val="00C2538B"/>
    <w:rsid w:val="00C33E81"/>
    <w:rsid w:val="00C35FC5"/>
    <w:rsid w:val="00C4690C"/>
    <w:rsid w:val="00C52D1D"/>
    <w:rsid w:val="00C5487F"/>
    <w:rsid w:val="00C56991"/>
    <w:rsid w:val="00C570BE"/>
    <w:rsid w:val="00C74112"/>
    <w:rsid w:val="00C76894"/>
    <w:rsid w:val="00C8141B"/>
    <w:rsid w:val="00C833D6"/>
    <w:rsid w:val="00C83BEE"/>
    <w:rsid w:val="00C860EE"/>
    <w:rsid w:val="00C92DF6"/>
    <w:rsid w:val="00C96475"/>
    <w:rsid w:val="00C96740"/>
    <w:rsid w:val="00CA48DD"/>
    <w:rsid w:val="00CA5033"/>
    <w:rsid w:val="00CB3F52"/>
    <w:rsid w:val="00CB4E12"/>
    <w:rsid w:val="00CB56B1"/>
    <w:rsid w:val="00CC22BE"/>
    <w:rsid w:val="00CC46A9"/>
    <w:rsid w:val="00CC68E1"/>
    <w:rsid w:val="00CD77EC"/>
    <w:rsid w:val="00CE64E8"/>
    <w:rsid w:val="00CF04B4"/>
    <w:rsid w:val="00CF0C22"/>
    <w:rsid w:val="00D03D6A"/>
    <w:rsid w:val="00D1004F"/>
    <w:rsid w:val="00D11F3D"/>
    <w:rsid w:val="00D34ECB"/>
    <w:rsid w:val="00D4411A"/>
    <w:rsid w:val="00D53F70"/>
    <w:rsid w:val="00D66204"/>
    <w:rsid w:val="00D74DF9"/>
    <w:rsid w:val="00D8293C"/>
    <w:rsid w:val="00D874F3"/>
    <w:rsid w:val="00D90B86"/>
    <w:rsid w:val="00DA4559"/>
    <w:rsid w:val="00DA4AA3"/>
    <w:rsid w:val="00DA58CE"/>
    <w:rsid w:val="00DB7790"/>
    <w:rsid w:val="00DC12C0"/>
    <w:rsid w:val="00DC2E96"/>
    <w:rsid w:val="00DC5B9C"/>
    <w:rsid w:val="00DD4C2F"/>
    <w:rsid w:val="00DE1423"/>
    <w:rsid w:val="00DE382E"/>
    <w:rsid w:val="00DF353A"/>
    <w:rsid w:val="00DF40AD"/>
    <w:rsid w:val="00DF4669"/>
    <w:rsid w:val="00DF570F"/>
    <w:rsid w:val="00E0303E"/>
    <w:rsid w:val="00E30F38"/>
    <w:rsid w:val="00E33872"/>
    <w:rsid w:val="00E36374"/>
    <w:rsid w:val="00E36C97"/>
    <w:rsid w:val="00E37E90"/>
    <w:rsid w:val="00E478EC"/>
    <w:rsid w:val="00E62AAC"/>
    <w:rsid w:val="00E64EC9"/>
    <w:rsid w:val="00E66600"/>
    <w:rsid w:val="00E701AF"/>
    <w:rsid w:val="00E70A57"/>
    <w:rsid w:val="00E74A19"/>
    <w:rsid w:val="00E77260"/>
    <w:rsid w:val="00E80C5D"/>
    <w:rsid w:val="00E835C2"/>
    <w:rsid w:val="00EC54DC"/>
    <w:rsid w:val="00ED1D19"/>
    <w:rsid w:val="00ED3A35"/>
    <w:rsid w:val="00ED63B0"/>
    <w:rsid w:val="00EE2DB4"/>
    <w:rsid w:val="00EF4B9B"/>
    <w:rsid w:val="00F008AF"/>
    <w:rsid w:val="00F008ED"/>
    <w:rsid w:val="00F020BC"/>
    <w:rsid w:val="00F04C0A"/>
    <w:rsid w:val="00F0735D"/>
    <w:rsid w:val="00F11AD0"/>
    <w:rsid w:val="00F210B2"/>
    <w:rsid w:val="00F25D03"/>
    <w:rsid w:val="00F44FFA"/>
    <w:rsid w:val="00F51F01"/>
    <w:rsid w:val="00F553B4"/>
    <w:rsid w:val="00F5791B"/>
    <w:rsid w:val="00F603A3"/>
    <w:rsid w:val="00F62BA5"/>
    <w:rsid w:val="00F67D97"/>
    <w:rsid w:val="00F8094A"/>
    <w:rsid w:val="00F80DD4"/>
    <w:rsid w:val="00F81085"/>
    <w:rsid w:val="00F8376C"/>
    <w:rsid w:val="00FA2F26"/>
    <w:rsid w:val="00FB3343"/>
    <w:rsid w:val="00FB3D66"/>
    <w:rsid w:val="00FB6131"/>
    <w:rsid w:val="00FB71B8"/>
    <w:rsid w:val="00FB769F"/>
    <w:rsid w:val="00FC1DAE"/>
    <w:rsid w:val="00FC3B20"/>
    <w:rsid w:val="00FC7A1D"/>
    <w:rsid w:val="00FD4FA0"/>
    <w:rsid w:val="00FD6DF0"/>
    <w:rsid w:val="00FE16ED"/>
    <w:rsid w:val="00FE22B7"/>
    <w:rsid w:val="00FE58E3"/>
    <w:rsid w:val="00FF2222"/>
    <w:rsid w:val="00FF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7CA5D4A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 w:qFormat="1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Keyboard" w:uiPriority="99"/>
    <w:lsdException w:name="HTML Preformatted" w:semiHidden="1" w:unhideWhenUsed="1"/>
    <w:lsdException w:name="HTML Typewriter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 w:unhideWhenUsed="1"/>
    <w:lsdException w:name="No Spacing" w:semiHidden="1" w:uiPriority="68" w:unhideWhenUsed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1F3D"/>
    <w:pPr>
      <w:spacing w:before="120" w:after="120"/>
    </w:pPr>
    <w:rPr>
      <w:rFonts w:ascii="IBM Plex Sans" w:hAnsi="IBM Plex Sans"/>
      <w:sz w:val="22"/>
      <w:szCs w:val="24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D11F3D"/>
    <w:pPr>
      <w:keepNext/>
      <w:outlineLvl w:val="0"/>
    </w:pPr>
    <w:rPr>
      <w:rFonts w:ascii="IBM Plex Sans Text" w:hAnsi="IBM Plex Sans Text"/>
      <w:b/>
      <w:sz w:val="40"/>
      <w:szCs w:val="32"/>
    </w:rPr>
  </w:style>
  <w:style w:type="paragraph" w:styleId="Heading2">
    <w:name w:val="heading 2"/>
    <w:basedOn w:val="Normal"/>
    <w:next w:val="Normal"/>
    <w:qFormat/>
    <w:rsid w:val="00716D41"/>
    <w:pPr>
      <w:keepNext/>
      <w:spacing w:before="100" w:beforeAutospacing="1" w:after="100" w:afterAutospacing="1"/>
      <w:outlineLvl w:val="1"/>
    </w:pPr>
    <w:rPr>
      <w:b/>
      <w:sz w:val="32"/>
      <w:lang w:eastAsia="en-US"/>
    </w:rPr>
  </w:style>
  <w:style w:type="paragraph" w:styleId="Heading3">
    <w:name w:val="heading 3"/>
    <w:basedOn w:val="Heading2"/>
    <w:next w:val="Normal"/>
    <w:qFormat/>
    <w:rsid w:val="00716D41"/>
    <w:pPr>
      <w:outlineLvl w:val="2"/>
    </w:pPr>
    <w:rPr>
      <w:sz w:val="30"/>
    </w:rPr>
  </w:style>
  <w:style w:type="paragraph" w:styleId="Heading4">
    <w:name w:val="heading 4"/>
    <w:basedOn w:val="Heading2"/>
    <w:next w:val="Normal"/>
    <w:qFormat/>
    <w:rsid w:val="00716D41"/>
    <w:pPr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C67EC"/>
    <w:pPr>
      <w:pBdr>
        <w:bottom w:val="single" w:sz="4" w:space="1" w:color="auto"/>
      </w:pBdr>
      <w:tabs>
        <w:tab w:val="center" w:pos="4802"/>
        <w:tab w:val="right" w:pos="9582"/>
      </w:tabs>
    </w:pPr>
    <w:rPr>
      <w:i/>
      <w:iCs/>
      <w:sz w:val="18"/>
    </w:rPr>
  </w:style>
  <w:style w:type="paragraph" w:styleId="Footer">
    <w:name w:val="footer"/>
    <w:basedOn w:val="Normal"/>
    <w:link w:val="FooterChar"/>
    <w:uiPriority w:val="99"/>
    <w:qFormat/>
    <w:rsid w:val="000C67EC"/>
    <w:pPr>
      <w:pBdr>
        <w:top w:val="single" w:sz="4" w:space="1" w:color="auto"/>
      </w:pBdr>
      <w:tabs>
        <w:tab w:val="center" w:pos="4802"/>
        <w:tab w:val="right" w:pos="9582"/>
      </w:tabs>
    </w:pPr>
    <w:rPr>
      <w:snapToGrid w:val="0"/>
      <w:sz w:val="18"/>
    </w:rPr>
  </w:style>
  <w:style w:type="paragraph" w:customStyle="1" w:styleId="Steps">
    <w:name w:val="Steps"/>
    <w:basedOn w:val="Normal"/>
    <w:rsid w:val="00716D41"/>
    <w:pPr>
      <w:numPr>
        <w:numId w:val="9"/>
      </w:numPr>
    </w:pPr>
  </w:style>
  <w:style w:type="paragraph" w:customStyle="1" w:styleId="Code">
    <w:name w:val="Code"/>
    <w:basedOn w:val="Normal"/>
    <w:next w:val="Normal"/>
    <w:link w:val="CodeChar"/>
    <w:rsid w:val="00D90B86"/>
    <w:pPr>
      <w:spacing w:before="0" w:after="0"/>
    </w:pPr>
    <w:rPr>
      <w:rFonts w:ascii="Courier New" w:hAnsi="Courier New"/>
      <w:noProof/>
    </w:rPr>
  </w:style>
  <w:style w:type="paragraph" w:styleId="ListBullet">
    <w:name w:val="List Bullet"/>
    <w:basedOn w:val="Normal"/>
    <w:rsid w:val="00716D41"/>
    <w:pPr>
      <w:numPr>
        <w:numId w:val="1"/>
      </w:numPr>
    </w:pPr>
  </w:style>
  <w:style w:type="paragraph" w:customStyle="1" w:styleId="Comment">
    <w:name w:val="Comment"/>
    <w:basedOn w:val="Normal"/>
    <w:next w:val="Normal"/>
    <w:link w:val="CommentChar"/>
    <w:rsid w:val="0072702F"/>
    <w:pPr>
      <w:pBdr>
        <w:top w:val="single" w:sz="4" w:space="5" w:color="auto"/>
        <w:bottom w:val="single" w:sz="4" w:space="3" w:color="auto"/>
      </w:pBdr>
      <w:spacing w:before="80"/>
    </w:pPr>
    <w:rPr>
      <w:vanish/>
      <w:color w:val="FF6600"/>
    </w:rPr>
  </w:style>
  <w:style w:type="character" w:customStyle="1" w:styleId="CodeChar1">
    <w:name w:val="Code Char1"/>
    <w:rsid w:val="00716D41"/>
    <w:rPr>
      <w:rFonts w:ascii="Courier New" w:hAnsi="Courier New" w:cs="Times New Roman"/>
      <w:noProof/>
      <w:lang w:val="en-US" w:eastAsia="en-US" w:bidi="ar-SA"/>
    </w:rPr>
  </w:style>
  <w:style w:type="paragraph" w:customStyle="1" w:styleId="Normaloffset">
    <w:name w:val="Normal offset"/>
    <w:basedOn w:val="Normal"/>
    <w:link w:val="NormaloffsetChar"/>
    <w:rsid w:val="00716D41"/>
    <w:pPr>
      <w:ind w:left="2160"/>
    </w:pPr>
  </w:style>
  <w:style w:type="paragraph" w:customStyle="1" w:styleId="Condition">
    <w:name w:val="Condition"/>
    <w:basedOn w:val="Normal"/>
    <w:next w:val="Normal"/>
    <w:link w:val="ConditionChar"/>
    <w:rsid w:val="0072702F"/>
    <w:rPr>
      <w:b/>
      <w:vanish/>
      <w:color w:val="FF0000"/>
    </w:rPr>
  </w:style>
  <w:style w:type="character" w:customStyle="1" w:styleId="ConditionChar">
    <w:name w:val="Condition Char"/>
    <w:link w:val="Condition"/>
    <w:rsid w:val="0072702F"/>
    <w:rPr>
      <w:rFonts w:ascii="Arial" w:eastAsia="MS Mincho" w:hAnsi="Arial"/>
      <w:b/>
      <w:vanish/>
      <w:color w:val="FF0000"/>
      <w:sz w:val="22"/>
      <w:szCs w:val="24"/>
      <w:lang w:val="en-US" w:eastAsia="ja-JP" w:bidi="ar-SA"/>
    </w:rPr>
  </w:style>
  <w:style w:type="character" w:customStyle="1" w:styleId="NormaloffsetChar">
    <w:name w:val="Normal offset Char"/>
    <w:link w:val="Normaloffset"/>
    <w:rsid w:val="00716D41"/>
    <w:rPr>
      <w:rFonts w:ascii="Arial" w:eastAsia="MS Mincho" w:hAnsi="Arial"/>
      <w:sz w:val="24"/>
      <w:szCs w:val="24"/>
      <w:lang w:val="en-US" w:eastAsia="ja-JP" w:bidi="ar-SA"/>
    </w:rPr>
  </w:style>
  <w:style w:type="paragraph" w:styleId="ListBullet2">
    <w:name w:val="List Bullet 2"/>
    <w:basedOn w:val="Normal"/>
    <w:rsid w:val="00716D41"/>
    <w:pPr>
      <w:numPr>
        <w:numId w:val="2"/>
      </w:numPr>
    </w:pPr>
  </w:style>
  <w:style w:type="paragraph" w:styleId="ListBullet3">
    <w:name w:val="List Bullet 3"/>
    <w:basedOn w:val="Normal"/>
    <w:rsid w:val="00716D41"/>
    <w:pPr>
      <w:numPr>
        <w:numId w:val="3"/>
      </w:numPr>
    </w:pPr>
  </w:style>
  <w:style w:type="paragraph" w:styleId="ListBullet4">
    <w:name w:val="List Bullet 4"/>
    <w:basedOn w:val="Normal"/>
    <w:rsid w:val="00716D41"/>
    <w:pPr>
      <w:numPr>
        <w:numId w:val="4"/>
      </w:numPr>
    </w:pPr>
  </w:style>
  <w:style w:type="paragraph" w:styleId="ListBullet5">
    <w:name w:val="List Bullet 5"/>
    <w:basedOn w:val="Normal"/>
    <w:rsid w:val="00716D41"/>
    <w:pPr>
      <w:numPr>
        <w:numId w:val="5"/>
      </w:numPr>
    </w:pPr>
  </w:style>
  <w:style w:type="paragraph" w:styleId="ListNumber">
    <w:name w:val="List Number"/>
    <w:basedOn w:val="Normal"/>
    <w:rsid w:val="00716D41"/>
    <w:pPr>
      <w:numPr>
        <w:numId w:val="6"/>
      </w:numPr>
      <w:tabs>
        <w:tab w:val="clear" w:pos="360"/>
        <w:tab w:val="num" w:pos="4680"/>
      </w:tabs>
    </w:pPr>
  </w:style>
  <w:style w:type="paragraph" w:styleId="ListNumber2">
    <w:name w:val="List Number 2"/>
    <w:basedOn w:val="Normal"/>
    <w:rsid w:val="00716D41"/>
    <w:pPr>
      <w:numPr>
        <w:numId w:val="7"/>
      </w:numPr>
      <w:tabs>
        <w:tab w:val="num" w:pos="2520"/>
      </w:tabs>
    </w:pPr>
  </w:style>
  <w:style w:type="paragraph" w:customStyle="1" w:styleId="Heading2newpage">
    <w:name w:val="Heading 2 (new page)"/>
    <w:basedOn w:val="Heading2"/>
    <w:next w:val="Normal"/>
    <w:rsid w:val="00716D41"/>
    <w:pPr>
      <w:pageBreakBefore/>
    </w:pPr>
    <w:rPr>
      <w:szCs w:val="28"/>
    </w:rPr>
  </w:style>
  <w:style w:type="paragraph" w:styleId="ListContinue3">
    <w:name w:val="List Continue 3"/>
    <w:basedOn w:val="Normal"/>
    <w:rsid w:val="00A65A74"/>
    <w:pPr>
      <w:ind w:left="924"/>
    </w:pPr>
  </w:style>
  <w:style w:type="paragraph" w:styleId="ListContinue4">
    <w:name w:val="List Continue 4"/>
    <w:basedOn w:val="Normal"/>
    <w:rsid w:val="00A65A74"/>
    <w:pPr>
      <w:ind w:left="1208"/>
    </w:pPr>
  </w:style>
  <w:style w:type="paragraph" w:styleId="ListContinue">
    <w:name w:val="List Continue"/>
    <w:basedOn w:val="Normal"/>
    <w:rsid w:val="00716D41"/>
    <w:pPr>
      <w:ind w:left="360"/>
    </w:pPr>
  </w:style>
  <w:style w:type="paragraph" w:styleId="ListContinue2">
    <w:name w:val="List Continue 2"/>
    <w:basedOn w:val="Normal"/>
    <w:rsid w:val="00A65A74"/>
    <w:pPr>
      <w:ind w:left="641"/>
    </w:pPr>
  </w:style>
  <w:style w:type="paragraph" w:styleId="ListContinue5">
    <w:name w:val="List Continue 5"/>
    <w:basedOn w:val="Normal"/>
    <w:rsid w:val="00D90B86"/>
    <w:pPr>
      <w:ind w:left="1491"/>
    </w:pPr>
  </w:style>
  <w:style w:type="character" w:customStyle="1" w:styleId="CodeChar">
    <w:name w:val="Code Char"/>
    <w:link w:val="Code"/>
    <w:rsid w:val="00D90B86"/>
    <w:rPr>
      <w:rFonts w:ascii="Courier New" w:eastAsia="MS Mincho" w:hAnsi="Courier New"/>
      <w:noProof/>
      <w:sz w:val="24"/>
      <w:szCs w:val="24"/>
      <w:lang w:val="en-US" w:eastAsia="ja-JP" w:bidi="ar-SA"/>
    </w:rPr>
  </w:style>
  <w:style w:type="paragraph" w:customStyle="1" w:styleId="HeadingPartorSection">
    <w:name w:val="Heading Part or Section"/>
    <w:basedOn w:val="Heading2newpage"/>
    <w:next w:val="Normal"/>
    <w:rsid w:val="00454913"/>
    <w:pPr>
      <w:numPr>
        <w:ilvl w:val="1"/>
        <w:numId w:val="25"/>
      </w:numPr>
    </w:pPr>
  </w:style>
  <w:style w:type="paragraph" w:customStyle="1" w:styleId="IconInformation">
    <w:name w:val="Icon Information"/>
    <w:basedOn w:val="IconHint"/>
    <w:next w:val="Normal"/>
    <w:rsid w:val="00716D41"/>
    <w:pPr>
      <w:numPr>
        <w:numId w:val="11"/>
      </w:numPr>
      <w:tabs>
        <w:tab w:val="num" w:pos="360"/>
        <w:tab w:val="num" w:pos="936"/>
      </w:tabs>
      <w:ind w:left="936" w:hanging="936"/>
    </w:pPr>
  </w:style>
  <w:style w:type="paragraph" w:customStyle="1" w:styleId="IconWarning">
    <w:name w:val="Icon Warning"/>
    <w:basedOn w:val="IconHint"/>
    <w:next w:val="Normal"/>
    <w:rsid w:val="00716D41"/>
    <w:pPr>
      <w:numPr>
        <w:numId w:val="12"/>
      </w:numPr>
      <w:tabs>
        <w:tab w:val="num" w:pos="360"/>
      </w:tabs>
    </w:pPr>
  </w:style>
  <w:style w:type="paragraph" w:customStyle="1" w:styleId="IconNote">
    <w:name w:val="Icon Note"/>
    <w:basedOn w:val="IconHint"/>
    <w:next w:val="Normal"/>
    <w:link w:val="IconNoteChar"/>
    <w:rsid w:val="0072702F"/>
    <w:pPr>
      <w:numPr>
        <w:numId w:val="17"/>
      </w:numPr>
    </w:pPr>
  </w:style>
  <w:style w:type="paragraph" w:customStyle="1" w:styleId="IconLinux">
    <w:name w:val="Icon Linux"/>
    <w:basedOn w:val="IconHint"/>
    <w:next w:val="Normal"/>
    <w:rsid w:val="00716D41"/>
    <w:pPr>
      <w:numPr>
        <w:numId w:val="15"/>
      </w:numPr>
      <w:tabs>
        <w:tab w:val="num" w:pos="360"/>
      </w:tabs>
    </w:pPr>
  </w:style>
  <w:style w:type="paragraph" w:customStyle="1" w:styleId="IconWindows">
    <w:name w:val="Icon Windows"/>
    <w:basedOn w:val="IconHint"/>
    <w:next w:val="Normal"/>
    <w:rsid w:val="00716D41"/>
    <w:pPr>
      <w:numPr>
        <w:numId w:val="8"/>
      </w:numPr>
      <w:tabs>
        <w:tab w:val="num" w:pos="360"/>
      </w:tabs>
    </w:pPr>
  </w:style>
  <w:style w:type="paragraph" w:customStyle="1" w:styleId="IconHint">
    <w:name w:val="Icon Hint"/>
    <w:basedOn w:val="Normal"/>
    <w:next w:val="Normal"/>
    <w:link w:val="IconHintChar"/>
    <w:rsid w:val="00B74955"/>
    <w:pPr>
      <w:numPr>
        <w:numId w:val="24"/>
      </w:numPr>
      <w:pBdr>
        <w:top w:val="threeDEngrave" w:sz="12" w:space="3" w:color="auto"/>
      </w:pBdr>
    </w:pPr>
    <w:rPr>
      <w:rFonts w:cs="Arial"/>
    </w:rPr>
  </w:style>
  <w:style w:type="paragraph" w:customStyle="1" w:styleId="IconQuestion">
    <w:name w:val="Icon Question"/>
    <w:basedOn w:val="IconHint"/>
    <w:next w:val="Normal"/>
    <w:rsid w:val="00716D41"/>
    <w:pPr>
      <w:numPr>
        <w:numId w:val="14"/>
      </w:numPr>
      <w:tabs>
        <w:tab w:val="num" w:pos="360"/>
      </w:tabs>
      <w:ind w:left="360" w:hanging="360"/>
    </w:pPr>
  </w:style>
  <w:style w:type="paragraph" w:customStyle="1" w:styleId="IconUNIX">
    <w:name w:val="Icon UNIX"/>
    <w:basedOn w:val="IconHint"/>
    <w:next w:val="Normal"/>
    <w:rsid w:val="00716D41"/>
    <w:pPr>
      <w:numPr>
        <w:numId w:val="13"/>
      </w:numPr>
      <w:tabs>
        <w:tab w:val="num" w:pos="360"/>
      </w:tabs>
    </w:pPr>
  </w:style>
  <w:style w:type="character" w:customStyle="1" w:styleId="CommentChar">
    <w:name w:val="Comment Char"/>
    <w:link w:val="Comment"/>
    <w:rsid w:val="0072702F"/>
    <w:rPr>
      <w:rFonts w:ascii="Arial" w:eastAsia="MS Mincho" w:hAnsi="Arial"/>
      <w:vanish/>
      <w:color w:val="FF6600"/>
      <w:sz w:val="22"/>
      <w:szCs w:val="24"/>
      <w:lang w:val="en-US" w:eastAsia="ja-JP" w:bidi="ar-SA"/>
    </w:rPr>
  </w:style>
  <w:style w:type="character" w:customStyle="1" w:styleId="IconNoteChar">
    <w:name w:val="Icon Note Char"/>
    <w:link w:val="IconNote"/>
    <w:rsid w:val="0072702F"/>
    <w:rPr>
      <w:rFonts w:ascii="IBM Plex Sans" w:hAnsi="IBM Plex Sans" w:cs="Arial"/>
      <w:sz w:val="22"/>
      <w:szCs w:val="24"/>
      <w:lang w:eastAsia="ja-JP"/>
    </w:rPr>
  </w:style>
  <w:style w:type="character" w:customStyle="1" w:styleId="IconHintChar">
    <w:name w:val="Icon Hint Char"/>
    <w:basedOn w:val="IconNoteChar"/>
    <w:link w:val="IconHint"/>
    <w:rsid w:val="00B74955"/>
    <w:rPr>
      <w:rFonts w:ascii="IBM Plex Sans" w:hAnsi="IBM Plex Sans" w:cs="Arial"/>
      <w:sz w:val="22"/>
      <w:szCs w:val="24"/>
      <w:lang w:eastAsia="ja-JP"/>
    </w:rPr>
  </w:style>
  <w:style w:type="paragraph" w:customStyle="1" w:styleId="IconEnd">
    <w:name w:val="Icon End"/>
    <w:basedOn w:val="Normal"/>
    <w:next w:val="Normal"/>
    <w:rsid w:val="0040099C"/>
    <w:pPr>
      <w:pBdr>
        <w:bottom w:val="threeDEmboss" w:sz="12" w:space="1" w:color="auto"/>
      </w:pBdr>
    </w:pPr>
    <w:rPr>
      <w:sz w:val="6"/>
    </w:rPr>
  </w:style>
  <w:style w:type="paragraph" w:customStyle="1" w:styleId="IconImportant">
    <w:name w:val="Icon Important"/>
    <w:basedOn w:val="IconHint"/>
    <w:next w:val="Normal"/>
    <w:rsid w:val="00716D41"/>
    <w:pPr>
      <w:numPr>
        <w:numId w:val="16"/>
      </w:numPr>
      <w:tabs>
        <w:tab w:val="num" w:pos="360"/>
      </w:tabs>
    </w:pPr>
  </w:style>
  <w:style w:type="paragraph" w:customStyle="1" w:styleId="HeadingSubsection">
    <w:name w:val="Heading Subsection"/>
    <w:basedOn w:val="Heading2"/>
    <w:next w:val="Normal"/>
    <w:rsid w:val="00454913"/>
    <w:pPr>
      <w:numPr>
        <w:ilvl w:val="2"/>
        <w:numId w:val="25"/>
      </w:numPr>
      <w:outlineLvl w:val="2"/>
    </w:pPr>
    <w:rPr>
      <w:i/>
      <w:sz w:val="28"/>
    </w:rPr>
  </w:style>
  <w:style w:type="paragraph" w:customStyle="1" w:styleId="IconBegin">
    <w:name w:val="Icon Begin"/>
    <w:basedOn w:val="IconHint"/>
    <w:next w:val="Normal"/>
    <w:rsid w:val="00DC5B9C"/>
    <w:pPr>
      <w:numPr>
        <w:numId w:val="0"/>
      </w:numPr>
    </w:pPr>
  </w:style>
  <w:style w:type="paragraph" w:customStyle="1" w:styleId="IconExample">
    <w:name w:val="Icon Example"/>
    <w:basedOn w:val="IconHint"/>
    <w:next w:val="Normal"/>
    <w:rsid w:val="008D161B"/>
    <w:pPr>
      <w:numPr>
        <w:numId w:val="10"/>
      </w:numPr>
    </w:pPr>
  </w:style>
  <w:style w:type="paragraph" w:customStyle="1" w:styleId="IconStop">
    <w:name w:val="Icon Stop"/>
    <w:basedOn w:val="IconHint"/>
    <w:next w:val="Normal"/>
    <w:rsid w:val="008D161B"/>
    <w:pPr>
      <w:numPr>
        <w:numId w:val="19"/>
      </w:numPr>
    </w:pPr>
  </w:style>
  <w:style w:type="paragraph" w:customStyle="1" w:styleId="IconSyntax">
    <w:name w:val="Icon Syntax"/>
    <w:basedOn w:val="IconHint"/>
    <w:next w:val="Normal"/>
    <w:rsid w:val="00C76894"/>
    <w:pPr>
      <w:numPr>
        <w:numId w:val="20"/>
      </w:numPr>
    </w:pPr>
  </w:style>
  <w:style w:type="paragraph" w:customStyle="1" w:styleId="IconRequirements">
    <w:name w:val="Icon Requirements"/>
    <w:basedOn w:val="IconHint"/>
    <w:next w:val="Normal"/>
    <w:rsid w:val="00C570BE"/>
    <w:pPr>
      <w:numPr>
        <w:numId w:val="21"/>
      </w:numPr>
    </w:pPr>
  </w:style>
  <w:style w:type="paragraph" w:customStyle="1" w:styleId="IconOptional">
    <w:name w:val="Icon Optional"/>
    <w:basedOn w:val="IconHint"/>
    <w:next w:val="Normal"/>
    <w:rsid w:val="00B74955"/>
    <w:pPr>
      <w:numPr>
        <w:numId w:val="22"/>
      </w:numPr>
    </w:pPr>
  </w:style>
  <w:style w:type="paragraph" w:customStyle="1" w:styleId="IconTroubleshoot">
    <w:name w:val="Icon Troubleshoot"/>
    <w:basedOn w:val="IconHint"/>
    <w:next w:val="Normal"/>
    <w:rsid w:val="00B74955"/>
    <w:pPr>
      <w:numPr>
        <w:numId w:val="23"/>
      </w:numPr>
    </w:pPr>
  </w:style>
  <w:style w:type="paragraph" w:customStyle="1" w:styleId="HeadingSub-part">
    <w:name w:val="Heading Sub-part"/>
    <w:basedOn w:val="HeadingSubsection"/>
    <w:next w:val="Normal"/>
    <w:rsid w:val="00454913"/>
    <w:pPr>
      <w:numPr>
        <w:numId w:val="18"/>
      </w:numPr>
    </w:pPr>
  </w:style>
  <w:style w:type="paragraph" w:styleId="DocumentMap">
    <w:name w:val="Document Map"/>
    <w:basedOn w:val="Normal"/>
    <w:link w:val="DocumentMapChar"/>
    <w:rsid w:val="00ED63B0"/>
    <w:rPr>
      <w:rFonts w:ascii="Times New Roman" w:hAnsi="Times New Roman"/>
    </w:rPr>
  </w:style>
  <w:style w:type="character" w:customStyle="1" w:styleId="DocumentMapChar">
    <w:name w:val="Document Map Char"/>
    <w:basedOn w:val="DefaultParagraphFont"/>
    <w:link w:val="DocumentMap"/>
    <w:rsid w:val="00ED63B0"/>
    <w:rPr>
      <w:sz w:val="24"/>
      <w:szCs w:val="24"/>
      <w:lang w:eastAsia="ja-JP"/>
    </w:rPr>
  </w:style>
  <w:style w:type="paragraph" w:styleId="Title">
    <w:name w:val="Title"/>
    <w:basedOn w:val="Normal"/>
    <w:link w:val="TitleChar"/>
    <w:qFormat/>
    <w:rsid w:val="00284441"/>
    <w:pPr>
      <w:spacing w:before="0" w:after="0"/>
      <w:jc w:val="center"/>
    </w:pPr>
    <w:rPr>
      <w:rFonts w:eastAsia="Times New Roman" w:cs="Arial"/>
      <w:sz w:val="36"/>
      <w:szCs w:val="36"/>
      <w:lang w:val="de-DE" w:eastAsia="zh-CN"/>
    </w:rPr>
  </w:style>
  <w:style w:type="character" w:customStyle="1" w:styleId="TitleChar">
    <w:name w:val="Title Char"/>
    <w:basedOn w:val="DefaultParagraphFont"/>
    <w:link w:val="Title"/>
    <w:rsid w:val="00284441"/>
    <w:rPr>
      <w:rFonts w:ascii="Arial" w:eastAsia="Times New Roman" w:hAnsi="Arial" w:cs="Arial"/>
      <w:sz w:val="36"/>
      <w:szCs w:val="36"/>
      <w:lang w:val="de-DE"/>
    </w:rPr>
  </w:style>
  <w:style w:type="character" w:styleId="Hyperlink">
    <w:name w:val="Hyperlink"/>
    <w:uiPriority w:val="99"/>
    <w:rsid w:val="00284441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284441"/>
    <w:pPr>
      <w:spacing w:before="0" w:after="0"/>
      <w:ind w:left="480" w:hanging="480"/>
    </w:pPr>
    <w:rPr>
      <w:rFonts w:eastAsia="Times New Roman" w:cs="Arial"/>
      <w:szCs w:val="22"/>
      <w:lang w:eastAsia="zh-CN"/>
    </w:rPr>
  </w:style>
  <w:style w:type="paragraph" w:styleId="Caption">
    <w:name w:val="caption"/>
    <w:basedOn w:val="Normal"/>
    <w:next w:val="Normal"/>
    <w:qFormat/>
    <w:rsid w:val="00284441"/>
    <w:rPr>
      <w:rFonts w:eastAsia="Times New Roman" w:cs="Arial"/>
      <w:szCs w:val="22"/>
      <w:lang w:eastAsia="zh-CN"/>
    </w:rPr>
  </w:style>
  <w:style w:type="character" w:styleId="FollowedHyperlink">
    <w:name w:val="FollowedHyperlink"/>
    <w:rsid w:val="00284441"/>
    <w:rPr>
      <w:color w:val="800080"/>
      <w:u w:val="single"/>
    </w:rPr>
  </w:style>
  <w:style w:type="paragraph" w:styleId="Index1">
    <w:name w:val="index 1"/>
    <w:basedOn w:val="Normal"/>
    <w:next w:val="Normal"/>
    <w:autoRedefine/>
    <w:rsid w:val="00284441"/>
    <w:pPr>
      <w:spacing w:before="0" w:after="0"/>
      <w:ind w:left="24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2">
    <w:name w:val="index 2"/>
    <w:basedOn w:val="Normal"/>
    <w:next w:val="Normal"/>
    <w:autoRedefine/>
    <w:rsid w:val="00284441"/>
    <w:pPr>
      <w:spacing w:before="0" w:after="0"/>
      <w:ind w:left="48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3">
    <w:name w:val="index 3"/>
    <w:basedOn w:val="Normal"/>
    <w:next w:val="Normal"/>
    <w:autoRedefine/>
    <w:rsid w:val="00284441"/>
    <w:pPr>
      <w:spacing w:before="0" w:after="0"/>
      <w:ind w:left="72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4">
    <w:name w:val="index 4"/>
    <w:basedOn w:val="Normal"/>
    <w:next w:val="Normal"/>
    <w:autoRedefine/>
    <w:rsid w:val="00284441"/>
    <w:pPr>
      <w:spacing w:before="0" w:after="0"/>
      <w:ind w:left="96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5">
    <w:name w:val="index 5"/>
    <w:basedOn w:val="Normal"/>
    <w:next w:val="Normal"/>
    <w:autoRedefine/>
    <w:rsid w:val="00284441"/>
    <w:pPr>
      <w:spacing w:before="0" w:after="0"/>
      <w:ind w:left="120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6">
    <w:name w:val="index 6"/>
    <w:basedOn w:val="Normal"/>
    <w:next w:val="Normal"/>
    <w:autoRedefine/>
    <w:rsid w:val="00284441"/>
    <w:pPr>
      <w:spacing w:before="0" w:after="0"/>
      <w:ind w:left="144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7">
    <w:name w:val="index 7"/>
    <w:basedOn w:val="Normal"/>
    <w:next w:val="Normal"/>
    <w:autoRedefine/>
    <w:rsid w:val="00284441"/>
    <w:pPr>
      <w:spacing w:before="0" w:after="0"/>
      <w:ind w:left="168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8">
    <w:name w:val="index 8"/>
    <w:basedOn w:val="Normal"/>
    <w:next w:val="Normal"/>
    <w:autoRedefine/>
    <w:rsid w:val="00284441"/>
    <w:pPr>
      <w:spacing w:before="0" w:after="0"/>
      <w:ind w:left="192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9">
    <w:name w:val="index 9"/>
    <w:basedOn w:val="Normal"/>
    <w:next w:val="Normal"/>
    <w:autoRedefine/>
    <w:rsid w:val="00284441"/>
    <w:pPr>
      <w:spacing w:before="0" w:after="0"/>
      <w:ind w:left="2160" w:hanging="24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IndexHeading">
    <w:name w:val="index heading"/>
    <w:basedOn w:val="Normal"/>
    <w:next w:val="Index1"/>
    <w:rsid w:val="00284441"/>
    <w:pPr>
      <w:spacing w:before="0" w:after="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TOC1">
    <w:name w:val="toc 1"/>
    <w:basedOn w:val="Normal"/>
    <w:next w:val="Normal"/>
    <w:autoRedefine/>
    <w:uiPriority w:val="39"/>
    <w:rsid w:val="00284441"/>
    <w:pPr>
      <w:spacing w:after="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rsid w:val="00284441"/>
    <w:pPr>
      <w:spacing w:after="0"/>
      <w:ind w:left="220"/>
    </w:pPr>
    <w:rPr>
      <w:rFonts w:asciiTheme="minorHAnsi" w:hAnsiTheme="minorHAnsi" w:cstheme="minorHAnsi"/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rsid w:val="00284441"/>
    <w:pPr>
      <w:spacing w:before="0"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rsid w:val="00284441"/>
    <w:pPr>
      <w:spacing w:before="0"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rsid w:val="00284441"/>
    <w:pPr>
      <w:spacing w:before="0"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rsid w:val="00284441"/>
    <w:pPr>
      <w:spacing w:before="0"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rsid w:val="00284441"/>
    <w:pPr>
      <w:spacing w:before="0"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rsid w:val="00284441"/>
    <w:pPr>
      <w:spacing w:before="0"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rsid w:val="00284441"/>
    <w:pPr>
      <w:spacing w:before="0" w:after="0"/>
      <w:ind w:left="176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rsid w:val="00284441"/>
  </w:style>
  <w:style w:type="table" w:styleId="TableGrid">
    <w:name w:val="Table Grid"/>
    <w:basedOn w:val="TableNormal"/>
    <w:rsid w:val="00284441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rsid w:val="00D11F3D"/>
    <w:rPr>
      <w:rFonts w:ascii="IBM Plex Sans Text" w:hAnsi="IBM Plex Sans Text"/>
      <w:b/>
      <w:sz w:val="40"/>
      <w:szCs w:val="32"/>
      <w:lang w:eastAsia="ja-JP"/>
    </w:rPr>
  </w:style>
  <w:style w:type="character" w:customStyle="1" w:styleId="FooterChar">
    <w:name w:val="Footer Char"/>
    <w:link w:val="Footer"/>
    <w:uiPriority w:val="99"/>
    <w:rsid w:val="00284441"/>
    <w:rPr>
      <w:rFonts w:ascii="Arial" w:hAnsi="Arial"/>
      <w:snapToGrid w:val="0"/>
      <w:sz w:val="18"/>
      <w:szCs w:val="24"/>
      <w:lang w:eastAsia="ja-JP"/>
    </w:rPr>
  </w:style>
  <w:style w:type="paragraph" w:styleId="BalloonText">
    <w:name w:val="Balloon Text"/>
    <w:basedOn w:val="Normal"/>
    <w:link w:val="BalloonTextChar"/>
    <w:rsid w:val="00284441"/>
    <w:pPr>
      <w:spacing w:before="0" w:after="0"/>
    </w:pPr>
    <w:rPr>
      <w:rFonts w:ascii="Segoe UI" w:eastAsia="Times New Roman" w:hAnsi="Segoe UI" w:cs="Segoe UI"/>
      <w:sz w:val="18"/>
      <w:szCs w:val="18"/>
      <w:lang w:eastAsia="zh-CN"/>
    </w:rPr>
  </w:style>
  <w:style w:type="character" w:customStyle="1" w:styleId="BalloonTextChar">
    <w:name w:val="Balloon Text Char"/>
    <w:basedOn w:val="DefaultParagraphFont"/>
    <w:link w:val="BalloonText"/>
    <w:rsid w:val="00284441"/>
    <w:rPr>
      <w:rFonts w:ascii="Segoe UI" w:eastAsia="Times New Roman" w:hAnsi="Segoe UI" w:cs="Segoe UI"/>
      <w:sz w:val="18"/>
      <w:szCs w:val="18"/>
    </w:rPr>
  </w:style>
  <w:style w:type="paragraph" w:customStyle="1" w:styleId="Default">
    <w:name w:val="Default"/>
    <w:rsid w:val="00284441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eastAsia="en-US"/>
    </w:rPr>
  </w:style>
  <w:style w:type="paragraph" w:styleId="ListParagraph">
    <w:name w:val="List Paragraph"/>
    <w:basedOn w:val="Normal"/>
    <w:uiPriority w:val="72"/>
    <w:unhideWhenUsed/>
    <w:rsid w:val="0004078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74A19"/>
    <w:rPr>
      <w:color w:val="605E5C"/>
      <w:shd w:val="clear" w:color="auto" w:fill="E1DFDD"/>
    </w:rPr>
  </w:style>
  <w:style w:type="character" w:styleId="Strong">
    <w:name w:val="Strong"/>
    <w:basedOn w:val="DefaultParagraphFont"/>
    <w:qFormat/>
    <w:rsid w:val="00D11F3D"/>
    <w:rPr>
      <w:b/>
      <w:bCs/>
    </w:rPr>
  </w:style>
  <w:style w:type="paragraph" w:customStyle="1" w:styleId="Command">
    <w:name w:val="Command"/>
    <w:basedOn w:val="Normal"/>
    <w:qFormat/>
    <w:rsid w:val="00CB4E12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djustRightInd w:val="0"/>
      <w:spacing w:before="140" w:after="140"/>
    </w:pPr>
    <w:rPr>
      <w:rFonts w:ascii="Lucida Sans" w:eastAsia="Arial" w:hAnsi="Lucida Sans" w:cs="Menlo"/>
      <w:bCs/>
      <w:color w:val="000000" w:themeColor="text1"/>
      <w:kern w:val="3"/>
      <w:sz w:val="24"/>
      <w:szCs w:val="22"/>
      <w:lang w:eastAsia="en-US"/>
    </w:rPr>
  </w:style>
  <w:style w:type="paragraph" w:customStyle="1" w:styleId="shortdesc">
    <w:name w:val="shortdesc"/>
    <w:basedOn w:val="Normal"/>
    <w:rsid w:val="0018312B"/>
    <w:pPr>
      <w:spacing w:before="100" w:beforeAutospacing="1" w:after="100" w:afterAutospacing="1"/>
    </w:pPr>
    <w:rPr>
      <w:rFonts w:ascii="Times New Roman" w:eastAsia="Times New Roman" w:hAnsi="Times New Roman"/>
      <w:sz w:val="24"/>
      <w:lang w:eastAsia="en-GB"/>
    </w:rPr>
  </w:style>
  <w:style w:type="paragraph" w:customStyle="1" w:styleId="p">
    <w:name w:val="p"/>
    <w:basedOn w:val="Normal"/>
    <w:rsid w:val="0018312B"/>
    <w:pPr>
      <w:spacing w:before="100" w:beforeAutospacing="1" w:after="100" w:afterAutospacing="1"/>
    </w:pPr>
    <w:rPr>
      <w:rFonts w:ascii="Times New Roman" w:eastAsia="Times New Roman" w:hAnsi="Times New Roman"/>
      <w:sz w:val="24"/>
      <w:lang w:eastAsia="en-GB"/>
    </w:rPr>
  </w:style>
  <w:style w:type="paragraph" w:customStyle="1" w:styleId="li">
    <w:name w:val="li"/>
    <w:basedOn w:val="Normal"/>
    <w:rsid w:val="0018312B"/>
    <w:pPr>
      <w:spacing w:before="100" w:beforeAutospacing="1" w:after="100" w:afterAutospacing="1"/>
    </w:pPr>
    <w:rPr>
      <w:rFonts w:ascii="Times New Roman" w:eastAsia="Times New Roman" w:hAnsi="Times New Roman"/>
      <w:sz w:val="24"/>
      <w:lang w:eastAsia="en-GB"/>
    </w:rPr>
  </w:style>
  <w:style w:type="character" w:customStyle="1" w:styleId="ph">
    <w:name w:val="ph"/>
    <w:basedOn w:val="DefaultParagraphFont"/>
    <w:rsid w:val="0018312B"/>
  </w:style>
  <w:style w:type="character" w:styleId="HTMLKeyboard">
    <w:name w:val="HTML Keyboard"/>
    <w:basedOn w:val="DefaultParagraphFont"/>
    <w:uiPriority w:val="99"/>
    <w:unhideWhenUsed/>
    <w:rsid w:val="0018312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unhideWhenUsed/>
    <w:rsid w:val="0018312B"/>
    <w:rPr>
      <w:rFonts w:ascii="Courier New" w:eastAsia="Times New Roman" w:hAnsi="Courier New" w:cs="Courier New"/>
      <w:sz w:val="20"/>
      <w:szCs w:val="20"/>
    </w:rPr>
  </w:style>
  <w:style w:type="character" w:customStyle="1" w:styleId="notetitle">
    <w:name w:val="note__title"/>
    <w:basedOn w:val="DefaultParagraphFont"/>
    <w:rsid w:val="0018312B"/>
  </w:style>
  <w:style w:type="character" w:customStyle="1" w:styleId="HeaderChar">
    <w:name w:val="Header Char"/>
    <w:basedOn w:val="DefaultParagraphFont"/>
    <w:link w:val="Header"/>
    <w:rsid w:val="00C35FC5"/>
    <w:rPr>
      <w:rFonts w:ascii="IBM Plex Sans" w:hAnsi="IBM Plex Sans"/>
      <w:i/>
      <w:iCs/>
      <w:sz w:val="18"/>
      <w:szCs w:val="24"/>
      <w:lang w:eastAsia="ja-JP"/>
    </w:rPr>
  </w:style>
  <w:style w:type="paragraph" w:styleId="Revision">
    <w:name w:val="Revision"/>
    <w:hidden/>
    <w:uiPriority w:val="71"/>
    <w:unhideWhenUsed/>
    <w:rsid w:val="00A13A1B"/>
    <w:rPr>
      <w:rFonts w:ascii="IBM Plex Sans" w:hAnsi="IBM Plex Sans"/>
      <w:sz w:val="22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81BC8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8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9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2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tmp"/><Relationship Id="rId39" Type="http://schemas.openxmlformats.org/officeDocument/2006/relationships/image" Target="media/image28.tmp"/><Relationship Id="rId21" Type="http://schemas.openxmlformats.org/officeDocument/2006/relationships/image" Target="media/image12.svg"/><Relationship Id="rId34" Type="http://schemas.openxmlformats.org/officeDocument/2006/relationships/image" Target="media/image160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tmp"/><Relationship Id="rId37" Type="http://schemas.openxmlformats.org/officeDocument/2006/relationships/image" Target="media/image26.png"/><Relationship Id="rId40" Type="http://schemas.openxmlformats.org/officeDocument/2006/relationships/image" Target="media/image29.tmp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tmp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tmp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Alexander.giemsa@ibm.com" TargetMode="External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tmp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tmp"/><Relationship Id="rId38" Type="http://schemas.openxmlformats.org/officeDocument/2006/relationships/image" Target="media/image27.tmp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notesEA312D\ClassAuthorExercis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8C07E-2A61-4FD1-B47D-9AD02DAE8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C:\DOCUME~1\ADMINI~1\LOCALS~1\Temp\notesEA312D\ClassAuthorExercise.dot</Template>
  <TotalTime>9</TotalTime>
  <Pages>10</Pages>
  <Words>1397</Words>
  <Characters>7968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IBM</Company>
  <LinksUpToDate>false</LinksUpToDate>
  <CharactersWithSpaces>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/>
  <dc:creator>AA</dc:creator>
  <cp:keywords/>
  <dc:description>IBM Class Author lab exercise</dc:description>
  <cp:lastModifiedBy>Alexander Giemsa</cp:lastModifiedBy>
  <cp:revision>110</cp:revision>
  <cp:lastPrinted>2020-02-03T11:59:00Z</cp:lastPrinted>
  <dcterms:created xsi:type="dcterms:W3CDTF">2023-08-10T14:40:00Z</dcterms:created>
  <dcterms:modified xsi:type="dcterms:W3CDTF">2024-02-22T13:02:00Z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te name">
    <vt:lpwstr>Class Author Exercise</vt:lpwstr>
  </property>
  <property fmtid="{D5CDD505-2E9C-101B-9397-08002B2CF9AE}" pid="3" name="Template version">
    <vt:lpwstr>5.2</vt:lpwstr>
  </property>
</Properties>
</file>